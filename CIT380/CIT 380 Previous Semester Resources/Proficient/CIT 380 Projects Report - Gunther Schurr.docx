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0DEA96CF" w14:textId="77777777" w:rsidTr="004B7E44">
        <w:trPr>
          <w:trHeight w:val="2536"/>
        </w:trPr>
        <w:tc>
          <w:tcPr>
            <w:tcW w:w="8541" w:type="dxa"/>
            <w:tcBorders>
              <w:top w:val="nil"/>
              <w:left w:val="nil"/>
              <w:bottom w:val="nil"/>
              <w:right w:val="nil"/>
            </w:tcBorders>
          </w:tcPr>
          <w:p w14:paraId="5337DD9F" w14:textId="77777777" w:rsidR="004B7E44" w:rsidRDefault="004B7E44" w:rsidP="004B7E44">
            <w:r>
              <w:rPr>
                <w:noProof/>
              </w:rPr>
              <mc:AlternateContent>
                <mc:Choice Requires="wps">
                  <w:drawing>
                    <wp:inline distT="0" distB="0" distL="0" distR="0" wp14:anchorId="56B53CD4" wp14:editId="04390C2D">
                      <wp:extent cx="5191125" cy="2305050"/>
                      <wp:effectExtent l="0" t="0" r="0" b="0"/>
                      <wp:docPr id="8" name="Text Box 8"/>
                      <wp:cNvGraphicFramePr/>
                      <a:graphic xmlns:a="http://schemas.openxmlformats.org/drawingml/2006/main">
                        <a:graphicData uri="http://schemas.microsoft.com/office/word/2010/wordprocessingShape">
                          <wps:wsp>
                            <wps:cNvSpPr txBox="1"/>
                            <wps:spPr>
                              <a:xfrm>
                                <a:off x="0" y="0"/>
                                <a:ext cx="5191125" cy="2305050"/>
                              </a:xfrm>
                              <a:prstGeom prst="rect">
                                <a:avLst/>
                              </a:prstGeom>
                              <a:noFill/>
                              <a:ln w="6350">
                                <a:noFill/>
                              </a:ln>
                            </wps:spPr>
                            <wps:txbx>
                              <w:txbxContent>
                                <w:p w14:paraId="04EB8197" w14:textId="48D4C724" w:rsidR="001040C9" w:rsidRPr="004B7E44" w:rsidRDefault="001040C9" w:rsidP="004B7E44">
                                  <w:pPr>
                                    <w:pStyle w:val="Title"/>
                                  </w:pPr>
                                  <w:r>
                                    <w:t>a report on semester projects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6B53CD4" id="_x0000_t202" coordsize="21600,21600" o:spt="202" path="m,l,21600r21600,l21600,xe">
                      <v:stroke joinstyle="miter"/>
                      <v:path gradientshapeok="t" o:connecttype="rect"/>
                    </v:shapetype>
                    <v:shape id="Text Box 8" o:spid="_x0000_s1026" type="#_x0000_t202" style="width:408.75pt;height: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" filled="f" stroked="f" strokeweight=".5pt">
                      <v:textbox>
                        <w:txbxContent>
                          <w:p w14:paraId="04EB8197" w14:textId="48D4C724" w:rsidR="001040C9" w:rsidRPr="004B7E44" w:rsidRDefault="001040C9" w:rsidP="004B7E44">
                            <w:pPr>
                              <w:pStyle w:val="Title"/>
                            </w:pPr>
                            <w:r>
                              <w:t>a report on semester projects</w:t>
                            </w:r>
                          </w:p>
                        </w:txbxContent>
                      </v:textbox>
                      <w10:anchorlock/>
                    </v:shape>
                  </w:pict>
                </mc:Fallback>
              </mc:AlternateContent>
            </w:r>
          </w:p>
          <w:p w14:paraId="213DF747" w14:textId="77777777" w:rsidR="004B7E44" w:rsidRDefault="004B7E44" w:rsidP="004B7E44">
            <w:r>
              <w:rPr>
                <w:noProof/>
              </w:rPr>
              <mc:AlternateContent>
                <mc:Choice Requires="wps">
                  <w:drawing>
                    <wp:inline distT="0" distB="0" distL="0" distR="0" wp14:anchorId="4012FDDC" wp14:editId="73D62026">
                      <wp:extent cx="3943350" cy="9525"/>
                      <wp:effectExtent l="19050" t="38100" r="38100" b="47625"/>
                      <wp:docPr id="5" name="Straight Connector 5" descr="text divider"/>
                      <wp:cNvGraphicFramePr/>
                      <a:graphic xmlns:a="http://schemas.openxmlformats.org/drawingml/2006/main">
                        <a:graphicData uri="http://schemas.microsoft.com/office/word/2010/wordprocessingShape">
                          <wps:wsp>
                            <wps:cNvCnPr/>
                            <wps:spPr>
                              <a:xfrm>
                                <a:off x="0" y="0"/>
                                <a:ext cx="3943350" cy="9525"/>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3AF945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31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" strokecolor="white [3212]" strokeweight="6pt">
                      <w10:anchorlock/>
                    </v:line>
                  </w:pict>
                </mc:Fallback>
              </mc:AlternateContent>
            </w:r>
          </w:p>
          <w:p w14:paraId="61442274" w14:textId="77777777" w:rsidR="004B7E44" w:rsidRDefault="004B7E44" w:rsidP="004B7E44">
            <w:r>
              <w:rPr>
                <w:noProof/>
              </w:rPr>
              <mc:AlternateContent>
                <mc:Choice Requires="wps">
                  <w:drawing>
                    <wp:inline distT="0" distB="0" distL="0" distR="0" wp14:anchorId="5DC05C70" wp14:editId="37A714D2">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FEDECDD" w14:textId="3881418F" w:rsidR="004B7E44" w:rsidRPr="004B7E44" w:rsidRDefault="001040C9" w:rsidP="004B7E44">
                                  <w:pPr>
                                    <w:pStyle w:val="Subtitle"/>
                                  </w:pPr>
                                  <w:r>
                                    <w:t>CIT 380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C05C7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0FEDECDD" w14:textId="3881418F" w:rsidR="004B7E44" w:rsidRPr="004B7E44" w:rsidRDefault="001040C9" w:rsidP="004B7E44">
                            <w:pPr>
                              <w:pStyle w:val="Subtitle"/>
                            </w:pPr>
                            <w:r>
                              <w:t>CIT 380</w:t>
                            </w:r>
                          </w:p>
                        </w:txbxContent>
                      </v:textbox>
                      <w10:anchorlock/>
                    </v:shape>
                  </w:pict>
                </mc:Fallback>
              </mc:AlternateContent>
            </w:r>
          </w:p>
        </w:tc>
      </w:tr>
      <w:tr w:rsidR="004B7E44" w14:paraId="6716B3BB" w14:textId="77777777" w:rsidTr="004B7E44">
        <w:trPr>
          <w:trHeight w:val="3814"/>
        </w:trPr>
        <w:tc>
          <w:tcPr>
            <w:tcW w:w="8541" w:type="dxa"/>
            <w:tcBorders>
              <w:top w:val="nil"/>
              <w:left w:val="nil"/>
              <w:bottom w:val="nil"/>
              <w:right w:val="nil"/>
            </w:tcBorders>
            <w:vAlign w:val="bottom"/>
          </w:tcPr>
          <w:p w14:paraId="7BA82E6E" w14:textId="77777777" w:rsidR="004B7E44" w:rsidRDefault="004B7E44" w:rsidP="004B7E44">
            <w:pPr>
              <w:rPr>
                <w:noProof/>
              </w:rPr>
            </w:pPr>
            <w:r>
              <w:rPr>
                <w:noProof/>
              </w:rPr>
              <mc:AlternateContent>
                <mc:Choice Requires="wps">
                  <w:drawing>
                    <wp:inline distT="0" distB="0" distL="0" distR="0" wp14:anchorId="1FD697DB" wp14:editId="068C5EB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066911CC" w14:textId="4D6B616C" w:rsidR="004B7E44" w:rsidRPr="004B7E44" w:rsidRDefault="0017798D" w:rsidP="004B7E44">
                                  <w:pPr>
                                    <w:pStyle w:val="Heading1"/>
                                  </w:pPr>
                                  <w:r>
                                    <w:t>Gunther Schurr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D697DB"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066911CC" w14:textId="4D6B616C" w:rsidR="004B7E44" w:rsidRPr="004B7E44" w:rsidRDefault="0017798D" w:rsidP="004B7E44">
                            <w:pPr>
                              <w:pStyle w:val="Heading1"/>
                            </w:pPr>
                            <w:r>
                              <w:t>Gunther Schurr</w:t>
                            </w:r>
                          </w:p>
                        </w:txbxContent>
                      </v:textbox>
                      <w10:anchorlock/>
                    </v:shape>
                  </w:pict>
                </mc:Fallback>
              </mc:AlternateContent>
            </w:r>
          </w:p>
          <w:p w14:paraId="7E0A2ABE" w14:textId="40D4C0D4" w:rsidR="004B7E44" w:rsidRDefault="004B7E44" w:rsidP="004B7E44">
            <w:pPr>
              <w:rPr>
                <w:noProof/>
              </w:rPr>
            </w:pPr>
          </w:p>
        </w:tc>
      </w:tr>
    </w:tbl>
    <w:p w14:paraId="6CF9FEBF" w14:textId="2E2405C7" w:rsidR="004B7E44" w:rsidRDefault="004B7E44" w:rsidP="004B7E44">
      <w:r>
        <w:rPr>
          <w:noProof/>
        </w:rPr>
        <w:drawing>
          <wp:anchor distT="0" distB="0" distL="114300" distR="114300" simplePos="0" relativeHeight="251658240" behindDoc="1" locked="0" layoutInCell="1" allowOverlap="1" wp14:anchorId="7BC4C518" wp14:editId="46CA1637">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4DAEE237" w14:textId="6088F611" w:rsidR="004B7E44" w:rsidRDefault="0017798D">
      <w:pPr>
        <w:spacing w:after="200"/>
      </w:pPr>
      <w:r>
        <w:rPr>
          <w:noProof/>
        </w:rPr>
        <mc:AlternateContent>
          <mc:Choice Requires="wps">
            <w:drawing>
              <wp:anchor distT="0" distB="0" distL="114300" distR="114300" simplePos="0" relativeHeight="251659264" behindDoc="1" locked="0" layoutInCell="1" allowOverlap="1" wp14:anchorId="51C3166B" wp14:editId="0154D2B4">
                <wp:simplePos x="0" y="0"/>
                <wp:positionH relativeFrom="page">
                  <wp:align>left</wp:align>
                </wp:positionH>
                <wp:positionV relativeFrom="page">
                  <wp:posOffset>2057400</wp:posOffset>
                </wp:positionV>
                <wp:extent cx="6748145" cy="6276975"/>
                <wp:effectExtent l="0" t="0" r="0" b="9525"/>
                <wp:wrapNone/>
                <wp:docPr id="2" name="Rectangle 2" descr="colored rectangle"/>
                <wp:cNvGraphicFramePr/>
                <a:graphic xmlns:a="http://schemas.openxmlformats.org/drawingml/2006/main">
                  <a:graphicData uri="http://schemas.microsoft.com/office/word/2010/wordprocessingShape">
                    <wps:wsp>
                      <wps:cNvSpPr/>
                      <wps:spPr>
                        <a:xfrm>
                          <a:off x="0" y="0"/>
                          <a:ext cx="6748145" cy="62769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97F7E" id="Rectangle 2" o:spid="_x0000_s1026" alt="colored rectangle" style="position:absolute;margin-left:0;margin-top:162pt;width:531.35pt;height:494.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" fillcolor="#4472c4 [3204]" stroked="f" strokeweight="2pt">
                <w10:wrap anchorx="page" anchory="page"/>
              </v:rect>
            </w:pict>
          </mc:Fallback>
        </mc:AlternateContent>
      </w:r>
      <w:r w:rsidR="004B7E44">
        <w:br w:type="page"/>
      </w:r>
    </w:p>
    <w:p w14:paraId="4FF56E18" w14:textId="117F5010" w:rsidR="004B7E44" w:rsidRPr="00340654" w:rsidRDefault="008A2FE9" w:rsidP="00340654">
      <w:pPr>
        <w:pStyle w:val="Heading1"/>
        <w:rPr>
          <w:color w:val="auto"/>
        </w:rPr>
      </w:pPr>
      <w:r>
        <w:rPr>
          <w:color w:val="auto"/>
        </w:rPr>
        <w:lastRenderedPageBreak/>
        <w:t>Introduction</w:t>
      </w:r>
    </w:p>
    <w:p w14:paraId="158D6A36" w14:textId="77777777" w:rsidR="004B7E44" w:rsidRDefault="004B7E44" w:rsidP="004B7E44">
      <w:pPr>
        <w:rPr>
          <w:rFonts w:eastAsia="Times New Roman"/>
        </w:rPr>
      </w:pPr>
    </w:p>
    <w:p w14:paraId="660BE2ED" w14:textId="5BD1C170" w:rsidR="004B7E44" w:rsidRDefault="001C5CCC" w:rsidP="001C5CCC">
      <w:pPr>
        <w:rPr>
          <w:color w:val="auto"/>
        </w:rPr>
      </w:pPr>
      <w:r>
        <w:rPr>
          <w:color w:val="auto"/>
        </w:rPr>
        <w:t>I was involved in 3 projects outside of work</w:t>
      </w:r>
      <w:r w:rsidR="00DA6E93">
        <w:rPr>
          <w:color w:val="auto"/>
        </w:rPr>
        <w:t xml:space="preserve"> and other classes.</w:t>
      </w:r>
      <w:r>
        <w:rPr>
          <w:color w:val="auto"/>
        </w:rPr>
        <w:t xml:space="preserve"> </w:t>
      </w:r>
      <w:r w:rsidR="001658DA">
        <w:rPr>
          <w:color w:val="auto"/>
        </w:rPr>
        <w:t xml:space="preserve">I was able to complete most of these </w:t>
      </w:r>
      <w:proofErr w:type="gramStart"/>
      <w:r w:rsidR="001658DA">
        <w:rPr>
          <w:color w:val="auto"/>
        </w:rPr>
        <w:t>projects, and</w:t>
      </w:r>
      <w:proofErr w:type="gramEnd"/>
      <w:r w:rsidR="001658DA">
        <w:rPr>
          <w:color w:val="auto"/>
        </w:rPr>
        <w:t xml:space="preserve"> gain some good </w:t>
      </w:r>
      <w:r w:rsidR="005815D2">
        <w:rPr>
          <w:color w:val="auto"/>
        </w:rPr>
        <w:t>experience in the process. I will attempt to articulate the outcomes in this report.</w:t>
      </w:r>
    </w:p>
    <w:p w14:paraId="7388E9A1" w14:textId="453AB3A9" w:rsidR="005815D2" w:rsidRDefault="005815D2" w:rsidP="001C5CCC">
      <w:pPr>
        <w:rPr>
          <w:color w:val="auto"/>
        </w:rPr>
      </w:pPr>
    </w:p>
    <w:p w14:paraId="780B2E16" w14:textId="14FE28F2" w:rsidR="008A2FE9" w:rsidRDefault="0079631A" w:rsidP="001C5CCC">
      <w:pPr>
        <w:rPr>
          <w:color w:val="auto"/>
        </w:rPr>
      </w:pPr>
      <w:r>
        <w:rPr>
          <w:b/>
          <w:i/>
          <w:szCs w:val="28"/>
        </w:rPr>
        <w:pict w14:anchorId="3DC6F6FD">
          <v:rect id="_x0000_i1025" style="width:0;height:1.5pt" o:hralign="center" o:hrstd="t" o:hr="t" fillcolor="#a0a0a0" stroked="f"/>
        </w:pict>
      </w:r>
    </w:p>
    <w:p w14:paraId="197FD572" w14:textId="1920A82F" w:rsidR="00E86EBA" w:rsidRDefault="00E86EBA" w:rsidP="00E86EBA">
      <w:pPr>
        <w:pStyle w:val="Heading3"/>
        <w:rPr>
          <w:b/>
          <w:i w:val="0"/>
          <w:sz w:val="72"/>
          <w:szCs w:val="72"/>
        </w:rPr>
      </w:pPr>
      <w:r w:rsidRPr="00E86EBA">
        <w:rPr>
          <w:b/>
          <w:i w:val="0"/>
          <w:sz w:val="72"/>
          <w:szCs w:val="72"/>
        </w:rPr>
        <w:t>Interdependent</w:t>
      </w:r>
    </w:p>
    <w:p w14:paraId="14E0D889" w14:textId="582194E3" w:rsidR="00E86EBA" w:rsidRPr="00850A8D" w:rsidRDefault="0079631A" w:rsidP="00850A8D">
      <w:pPr>
        <w:pStyle w:val="Heading3"/>
        <w:rPr>
          <w:b/>
          <w:i w:val="0"/>
          <w:sz w:val="28"/>
          <w:szCs w:val="28"/>
        </w:rPr>
      </w:pPr>
      <w:r>
        <w:rPr>
          <w:b/>
          <w:i w:val="0"/>
          <w:sz w:val="28"/>
          <w:szCs w:val="28"/>
        </w:rPr>
        <w:pict w14:anchorId="1B59B4F7">
          <v:rect id="_x0000_i1026" style="width:0;height:1.5pt" o:hralign="center" o:hrstd="t" o:hr="t" fillcolor="#a0a0a0" stroked="f"/>
        </w:pict>
      </w:r>
    </w:p>
    <w:p w14:paraId="2168B58E" w14:textId="77777777" w:rsidR="00E86EBA" w:rsidRDefault="00E86EBA" w:rsidP="001C5CCC">
      <w:pPr>
        <w:rPr>
          <w:color w:val="auto"/>
        </w:rPr>
      </w:pPr>
    </w:p>
    <w:p w14:paraId="1B668EF2" w14:textId="77777777" w:rsidR="005815D2" w:rsidRDefault="005815D2" w:rsidP="001C5CCC"/>
    <w:p w14:paraId="055862EF" w14:textId="4DAC2DC9" w:rsidR="001C5CCC" w:rsidRDefault="005815D2" w:rsidP="001C5CCC">
      <w:pPr>
        <w:pStyle w:val="Heading3"/>
        <w:rPr>
          <w:b/>
          <w:i w:val="0"/>
          <w:sz w:val="44"/>
        </w:rPr>
      </w:pPr>
      <w:r>
        <w:rPr>
          <w:b/>
          <w:i w:val="0"/>
          <w:sz w:val="44"/>
        </w:rPr>
        <w:t>Disciple-Leader Conference</w:t>
      </w:r>
    </w:p>
    <w:p w14:paraId="2AD80C65" w14:textId="77777777" w:rsidR="001C5CCC" w:rsidRDefault="001C5CCC" w:rsidP="001C5CCC">
      <w:pPr>
        <w:rPr>
          <w:rFonts w:eastAsia="Times New Roman"/>
        </w:rPr>
      </w:pPr>
    </w:p>
    <w:p w14:paraId="710D9681" w14:textId="644FA53D" w:rsidR="004B7E44" w:rsidRDefault="005815D2" w:rsidP="008A2FE9">
      <w:pPr>
        <w:rPr>
          <w:color w:val="auto"/>
        </w:rPr>
      </w:pPr>
      <w:r>
        <w:rPr>
          <w:color w:val="auto"/>
        </w:rPr>
        <w:t xml:space="preserve">This conference is designed to </w:t>
      </w:r>
      <w:r w:rsidR="005751AB">
        <w:rPr>
          <w:color w:val="auto"/>
        </w:rPr>
        <w:t>bring participants closer to the Savior. It is a one-day conference where participants attend workshops, hear speakers, and accomplish a service project. I was on the council responsible for planning the Fall 2019 conference, which was held on October 18</w:t>
      </w:r>
      <w:r w:rsidR="00340654" w:rsidRPr="00340654">
        <w:rPr>
          <w:color w:val="auto"/>
          <w:vertAlign w:val="superscript"/>
        </w:rPr>
        <w:t>th</w:t>
      </w:r>
      <w:r w:rsidR="00340654">
        <w:rPr>
          <w:color w:val="auto"/>
        </w:rPr>
        <w:t>.</w:t>
      </w:r>
    </w:p>
    <w:p w14:paraId="40C18D4A" w14:textId="1600897A" w:rsidR="0071082F" w:rsidRPr="008A2FE9" w:rsidRDefault="0071082F" w:rsidP="008A2FE9"/>
    <w:p w14:paraId="773CABD9" w14:textId="0398A1A7" w:rsidR="004B7E44" w:rsidRPr="0071082F" w:rsidRDefault="008719A7" w:rsidP="0071082F">
      <w:pPr>
        <w:pStyle w:val="Heading4"/>
        <w:rPr>
          <w:color w:val="auto"/>
        </w:rPr>
      </w:pPr>
      <w:r>
        <w:rPr>
          <w:color w:val="auto"/>
        </w:rPr>
        <w:lastRenderedPageBreak/>
        <w:t>Organization</w:t>
      </w:r>
    </w:p>
    <w:p w14:paraId="0BF67ED3" w14:textId="1627F080" w:rsidR="002E59B4" w:rsidRDefault="00306A91" w:rsidP="00980947">
      <w:pPr>
        <w:rPr>
          <w:color w:val="auto"/>
        </w:rPr>
      </w:pPr>
      <w:r>
        <w:rPr>
          <w:noProof/>
          <w:color w:val="auto"/>
        </w:rPr>
        <w:drawing>
          <wp:anchor distT="0" distB="0" distL="114300" distR="114300" simplePos="0" relativeHeight="251661312" behindDoc="1" locked="0" layoutInCell="1" allowOverlap="1" wp14:anchorId="0C10DAED" wp14:editId="73117A27">
            <wp:simplePos x="0" y="0"/>
            <wp:positionH relativeFrom="page">
              <wp:align>left</wp:align>
            </wp:positionH>
            <wp:positionV relativeFrom="paragraph">
              <wp:posOffset>-73025</wp:posOffset>
            </wp:positionV>
            <wp:extent cx="5334000" cy="3810460"/>
            <wp:effectExtent l="0" t="0" r="0" b="0"/>
            <wp:wrapTight wrapText="bothSides">
              <wp:wrapPolygon edited="0">
                <wp:start x="0" y="0"/>
                <wp:lineTo x="0" y="21492"/>
                <wp:lineTo x="21523" y="21492"/>
                <wp:lineTo x="21523" y="0"/>
                <wp:lineTo x="0" y="0"/>
              </wp:wrapPolygon>
            </wp:wrapTight>
            <wp:docPr id="9" name="Picture 9"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1023_StudentSupport_04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4000" cy="3810460"/>
                    </a:xfrm>
                    <a:prstGeom prst="rect">
                      <a:avLst/>
                    </a:prstGeom>
                  </pic:spPr>
                </pic:pic>
              </a:graphicData>
            </a:graphic>
          </wp:anchor>
        </w:drawing>
      </w:r>
      <w:r w:rsidR="008E2326">
        <w:rPr>
          <w:color w:val="auto"/>
        </w:rPr>
        <w:t xml:space="preserve">I was on a council with </w:t>
      </w:r>
      <w:r w:rsidR="007F04B8">
        <w:rPr>
          <w:color w:val="auto"/>
        </w:rPr>
        <w:t>9 other people</w:t>
      </w:r>
      <w:r w:rsidR="00B74849">
        <w:rPr>
          <w:color w:val="auto"/>
        </w:rPr>
        <w:t xml:space="preserve"> (10 total), </w:t>
      </w:r>
      <w:r w:rsidR="00B06F1F">
        <w:rPr>
          <w:color w:val="auto"/>
        </w:rPr>
        <w:t>which made 5 partnerships</w:t>
      </w:r>
      <w:r w:rsidR="00910379">
        <w:rPr>
          <w:color w:val="auto"/>
        </w:rPr>
        <w:t>, each with their own role.</w:t>
      </w:r>
      <w:r w:rsidR="00B64435">
        <w:rPr>
          <w:color w:val="auto"/>
        </w:rPr>
        <w:t xml:space="preserve"> We had our director and assistant director, Logistics, Recruitment, Service, and Social Media</w:t>
      </w:r>
      <w:r w:rsidR="00025C51">
        <w:rPr>
          <w:color w:val="auto"/>
        </w:rPr>
        <w:t>.</w:t>
      </w:r>
      <w:r w:rsidR="00910379">
        <w:rPr>
          <w:color w:val="auto"/>
        </w:rPr>
        <w:t xml:space="preserve"> I was partnered with </w:t>
      </w:r>
      <w:proofErr w:type="spellStart"/>
      <w:r w:rsidR="00910379">
        <w:rPr>
          <w:color w:val="auto"/>
        </w:rPr>
        <w:t>Kaylani</w:t>
      </w:r>
      <w:proofErr w:type="spellEnd"/>
      <w:r w:rsidR="00910379">
        <w:rPr>
          <w:color w:val="auto"/>
        </w:rPr>
        <w:t>, who I have worked with before, and we were over Logistics.</w:t>
      </w:r>
      <w:r w:rsidR="00D45019">
        <w:rPr>
          <w:color w:val="auto"/>
        </w:rPr>
        <w:t xml:space="preserve"> Logistics is responsible for scheduling every event of the conference, pricing all food, </w:t>
      </w:r>
      <w:r w:rsidR="001C1F60">
        <w:rPr>
          <w:color w:val="auto"/>
        </w:rPr>
        <w:t xml:space="preserve">and </w:t>
      </w:r>
      <w:r w:rsidR="006107BA">
        <w:rPr>
          <w:color w:val="auto"/>
        </w:rPr>
        <w:t>training and scheduling all volunteers</w:t>
      </w:r>
      <w:r w:rsidR="009D21FB">
        <w:rPr>
          <w:color w:val="auto"/>
        </w:rPr>
        <w:t xml:space="preserve">. </w:t>
      </w:r>
      <w:r w:rsidR="00620A82">
        <w:rPr>
          <w:color w:val="auto"/>
        </w:rPr>
        <w:t>(</w:t>
      </w:r>
      <w:r w:rsidR="00CF4F5C">
        <w:rPr>
          <w:color w:val="auto"/>
        </w:rPr>
        <w:t>We commonly use the term “volunteer” to refer to non-council DLC</w:t>
      </w:r>
      <w:r w:rsidR="000C3C2E">
        <w:rPr>
          <w:color w:val="auto"/>
        </w:rPr>
        <w:t xml:space="preserve"> members</w:t>
      </w:r>
      <w:r w:rsidR="00A34CC4">
        <w:rPr>
          <w:color w:val="auto"/>
        </w:rPr>
        <w:t xml:space="preserve">, </w:t>
      </w:r>
      <w:proofErr w:type="gramStart"/>
      <w:r w:rsidR="00A34CC4">
        <w:rPr>
          <w:color w:val="auto"/>
        </w:rPr>
        <w:t>but in reality, we</w:t>
      </w:r>
      <w:proofErr w:type="gramEnd"/>
      <w:r w:rsidR="00A34CC4">
        <w:rPr>
          <w:color w:val="auto"/>
        </w:rPr>
        <w:t xml:space="preserve"> are all </w:t>
      </w:r>
      <w:r w:rsidR="00151D1B">
        <w:rPr>
          <w:color w:val="auto"/>
        </w:rPr>
        <w:t>volunteers.</w:t>
      </w:r>
      <w:r w:rsidR="00620A82">
        <w:rPr>
          <w:color w:val="auto"/>
        </w:rPr>
        <w:t xml:space="preserve">) As a council, </w:t>
      </w:r>
      <w:r w:rsidR="00E07046">
        <w:rPr>
          <w:color w:val="auto"/>
        </w:rPr>
        <w:t xml:space="preserve">we met together basically </w:t>
      </w:r>
      <w:r w:rsidR="00DB4E76">
        <w:rPr>
          <w:color w:val="auto"/>
        </w:rPr>
        <w:t>every day</w:t>
      </w:r>
      <w:r w:rsidR="00E07046">
        <w:rPr>
          <w:color w:val="auto"/>
        </w:rPr>
        <w:t xml:space="preserve">; however, </w:t>
      </w:r>
      <w:r w:rsidR="00620A82">
        <w:rPr>
          <w:color w:val="auto"/>
        </w:rPr>
        <w:t xml:space="preserve">we </w:t>
      </w:r>
      <w:r w:rsidR="00E07046">
        <w:rPr>
          <w:color w:val="auto"/>
        </w:rPr>
        <w:t xml:space="preserve">also </w:t>
      </w:r>
      <w:r w:rsidR="008C6CE8">
        <w:rPr>
          <w:color w:val="auto"/>
        </w:rPr>
        <w:t xml:space="preserve">had a </w:t>
      </w:r>
      <w:r w:rsidR="00E07046">
        <w:rPr>
          <w:color w:val="auto"/>
        </w:rPr>
        <w:t xml:space="preserve">more formal </w:t>
      </w:r>
      <w:r w:rsidR="008C6CE8">
        <w:rPr>
          <w:color w:val="auto"/>
        </w:rPr>
        <w:t>meeting once a week where we reported what we had done, and others would offer their input</w:t>
      </w:r>
      <w:r w:rsidR="00E07046">
        <w:rPr>
          <w:color w:val="auto"/>
        </w:rPr>
        <w:t xml:space="preserve"> or questions as needed.</w:t>
      </w:r>
    </w:p>
    <w:p w14:paraId="6E8C70A5" w14:textId="1A1AD8DA" w:rsidR="00AA0FE4" w:rsidRDefault="00AA0FE4" w:rsidP="00980947">
      <w:pPr>
        <w:rPr>
          <w:color w:val="auto"/>
        </w:rPr>
      </w:pPr>
    </w:p>
    <w:p w14:paraId="12FDE4B0" w14:textId="33E25596" w:rsidR="00AA0FE4" w:rsidRPr="0071082F" w:rsidRDefault="00AA0FE4" w:rsidP="00AA0FE4">
      <w:pPr>
        <w:pStyle w:val="Heading4"/>
        <w:rPr>
          <w:color w:val="auto"/>
        </w:rPr>
      </w:pPr>
      <w:r>
        <w:rPr>
          <w:color w:val="auto"/>
        </w:rPr>
        <w:t>Budget</w:t>
      </w:r>
      <w:r w:rsidR="00150057">
        <w:rPr>
          <w:color w:val="auto"/>
        </w:rPr>
        <w:t>/Resources</w:t>
      </w:r>
    </w:p>
    <w:p w14:paraId="0A6C112A" w14:textId="663426B8" w:rsidR="002E59B4" w:rsidRDefault="00D25D47" w:rsidP="002E59B4">
      <w:pPr>
        <w:rPr>
          <w:color w:val="auto"/>
        </w:rPr>
      </w:pPr>
      <w:r>
        <w:rPr>
          <w:color w:val="auto"/>
        </w:rPr>
        <w:t xml:space="preserve">Disciple-Leader Conference is </w:t>
      </w:r>
      <w:r w:rsidR="0095498A">
        <w:rPr>
          <w:color w:val="auto"/>
        </w:rPr>
        <w:t>run through Student Support</w:t>
      </w:r>
      <w:r w:rsidR="00475894">
        <w:rPr>
          <w:color w:val="auto"/>
        </w:rPr>
        <w:t>;</w:t>
      </w:r>
      <w:r w:rsidR="00551294">
        <w:rPr>
          <w:color w:val="auto"/>
        </w:rPr>
        <w:t xml:space="preserve"> Student Support is responsible for campus events, such as the Christmas tree lighting, Get Connected (new student orientation), FHE service projects, skills mentoring</w:t>
      </w:r>
      <w:r w:rsidR="005C0E2E">
        <w:rPr>
          <w:color w:val="auto"/>
        </w:rPr>
        <w:t>, and other events.</w:t>
      </w:r>
      <w:r w:rsidR="00D414D1">
        <w:rPr>
          <w:color w:val="auto"/>
        </w:rPr>
        <w:t xml:space="preserve"> Disciple-Leader Conference received about $3500</w:t>
      </w:r>
      <w:r w:rsidR="0029720F">
        <w:rPr>
          <w:color w:val="auto"/>
        </w:rPr>
        <w:t xml:space="preserve"> for this semester, which is </w:t>
      </w:r>
      <w:proofErr w:type="gramStart"/>
      <w:r w:rsidR="0029720F">
        <w:rPr>
          <w:color w:val="auto"/>
        </w:rPr>
        <w:t>fairly tame</w:t>
      </w:r>
      <w:proofErr w:type="gramEnd"/>
      <w:r w:rsidR="0029720F">
        <w:rPr>
          <w:color w:val="auto"/>
        </w:rPr>
        <w:t xml:space="preserve"> compared to </w:t>
      </w:r>
      <w:r w:rsidR="00C07939">
        <w:rPr>
          <w:color w:val="auto"/>
        </w:rPr>
        <w:t xml:space="preserve">other cited events. </w:t>
      </w:r>
      <w:proofErr w:type="spellStart"/>
      <w:r w:rsidR="00C07939">
        <w:rPr>
          <w:color w:val="auto"/>
        </w:rPr>
        <w:t>Kaylani</w:t>
      </w:r>
      <w:proofErr w:type="spellEnd"/>
      <w:r w:rsidR="00C07939">
        <w:rPr>
          <w:color w:val="auto"/>
        </w:rPr>
        <w:t xml:space="preserve"> and I were</w:t>
      </w:r>
      <w:r w:rsidR="00420DE4">
        <w:rPr>
          <w:color w:val="auto"/>
        </w:rPr>
        <w:t xml:space="preserve"> responsible for </w:t>
      </w:r>
      <w:r w:rsidR="00A54565">
        <w:rPr>
          <w:color w:val="auto"/>
        </w:rPr>
        <w:t>managing most of this budget</w:t>
      </w:r>
      <w:r w:rsidR="00D93472">
        <w:rPr>
          <w:color w:val="auto"/>
        </w:rPr>
        <w:t xml:space="preserve">, and </w:t>
      </w:r>
      <w:r w:rsidR="006601F3">
        <w:rPr>
          <w:color w:val="auto"/>
        </w:rPr>
        <w:t>we worked with our director on the proper distribution of available funds.</w:t>
      </w:r>
    </w:p>
    <w:p w14:paraId="5741A226" w14:textId="6026E403" w:rsidR="002E59B4" w:rsidRDefault="002E59B4" w:rsidP="008E2326">
      <w:pPr>
        <w:rPr>
          <w:color w:val="auto"/>
        </w:rPr>
      </w:pPr>
    </w:p>
    <w:p w14:paraId="399D5963" w14:textId="4C382723" w:rsidR="002E59B4" w:rsidRPr="0071082F" w:rsidRDefault="005B0C96" w:rsidP="002E59B4">
      <w:pPr>
        <w:pStyle w:val="Heading4"/>
        <w:rPr>
          <w:color w:val="auto"/>
        </w:rPr>
      </w:pPr>
      <w:r>
        <w:rPr>
          <w:color w:val="auto"/>
        </w:rPr>
        <w:t>time</w:t>
      </w:r>
    </w:p>
    <w:p w14:paraId="647B0B52" w14:textId="671C5F27" w:rsidR="002E59B4" w:rsidRPr="00526225" w:rsidRDefault="00057053" w:rsidP="002E59B4">
      <w:pPr>
        <w:rPr>
          <w:color w:val="auto"/>
        </w:rPr>
      </w:pPr>
      <w:bookmarkStart w:id="0" w:name="_Hlk27529752"/>
      <w:r>
        <w:rPr>
          <w:color w:val="auto"/>
        </w:rPr>
        <w:t xml:space="preserve">Essentially, all days leading up to </w:t>
      </w:r>
      <w:bookmarkEnd w:id="0"/>
      <w:r>
        <w:rPr>
          <w:color w:val="auto"/>
        </w:rPr>
        <w:t>the week of the conference are planning</w:t>
      </w:r>
      <w:r w:rsidR="0009251F">
        <w:rPr>
          <w:color w:val="auto"/>
        </w:rPr>
        <w:t xml:space="preserve"> and setup</w:t>
      </w:r>
      <w:r>
        <w:rPr>
          <w:color w:val="auto"/>
        </w:rPr>
        <w:t xml:space="preserve"> days.</w:t>
      </w:r>
      <w:r w:rsidR="00A90C22">
        <w:rPr>
          <w:color w:val="auto"/>
        </w:rPr>
        <w:t xml:space="preserve"> </w:t>
      </w:r>
      <w:r w:rsidR="00A30DB7">
        <w:rPr>
          <w:color w:val="auto"/>
        </w:rPr>
        <w:t xml:space="preserve">We spent an average of 2 hours a day </w:t>
      </w:r>
      <w:r w:rsidR="00CA6377">
        <w:rPr>
          <w:color w:val="auto"/>
        </w:rPr>
        <w:t>on</w:t>
      </w:r>
      <w:r w:rsidR="003D1746">
        <w:rPr>
          <w:color w:val="auto"/>
        </w:rPr>
        <w:t xml:space="preserve"> </w:t>
      </w:r>
      <w:r w:rsidR="0009617E">
        <w:rPr>
          <w:color w:val="auto"/>
        </w:rPr>
        <w:t>DL</w:t>
      </w:r>
      <w:r w:rsidR="007A6253">
        <w:rPr>
          <w:color w:val="auto"/>
        </w:rPr>
        <w:t>C.</w:t>
      </w:r>
      <w:r w:rsidR="00F07B50">
        <w:rPr>
          <w:color w:val="auto"/>
        </w:rPr>
        <w:t xml:space="preserve"> </w:t>
      </w:r>
      <w:r w:rsidR="00F07B50">
        <w:rPr>
          <w:b/>
          <w:bCs/>
          <w:color w:val="auto"/>
        </w:rPr>
        <w:t xml:space="preserve">Based on my </w:t>
      </w:r>
      <w:r w:rsidR="00F07B50">
        <w:rPr>
          <w:b/>
          <w:bCs/>
          <w:color w:val="auto"/>
        </w:rPr>
        <w:lastRenderedPageBreak/>
        <w:t xml:space="preserve">calculations, </w:t>
      </w:r>
      <w:r w:rsidR="00571E0C">
        <w:rPr>
          <w:b/>
          <w:bCs/>
          <w:color w:val="auto"/>
        </w:rPr>
        <w:t>I</w:t>
      </w:r>
      <w:r w:rsidR="002C3EF5">
        <w:rPr>
          <w:b/>
          <w:bCs/>
          <w:color w:val="auto"/>
        </w:rPr>
        <w:t xml:space="preserve"> spent about 7</w:t>
      </w:r>
      <w:r w:rsidR="00F127A7">
        <w:rPr>
          <w:b/>
          <w:bCs/>
          <w:color w:val="auto"/>
        </w:rPr>
        <w:t>3</w:t>
      </w:r>
      <w:r w:rsidR="002C3EF5">
        <w:rPr>
          <w:b/>
          <w:bCs/>
          <w:color w:val="auto"/>
        </w:rPr>
        <w:t xml:space="preserve"> hours</w:t>
      </w:r>
      <w:r w:rsidR="00794A12">
        <w:rPr>
          <w:b/>
          <w:bCs/>
          <w:color w:val="auto"/>
        </w:rPr>
        <w:t xml:space="preserve"> preparing</w:t>
      </w:r>
      <w:r w:rsidR="00F127A7">
        <w:rPr>
          <w:b/>
          <w:bCs/>
          <w:color w:val="auto"/>
        </w:rPr>
        <w:t>,</w:t>
      </w:r>
      <w:r w:rsidR="00794A12">
        <w:rPr>
          <w:b/>
          <w:bCs/>
          <w:color w:val="auto"/>
        </w:rPr>
        <w:t xml:space="preserve"> executing</w:t>
      </w:r>
      <w:r w:rsidR="00F127A7">
        <w:rPr>
          <w:b/>
          <w:bCs/>
          <w:color w:val="auto"/>
        </w:rPr>
        <w:t xml:space="preserve">, and </w:t>
      </w:r>
      <w:r w:rsidR="00CD16D3">
        <w:rPr>
          <w:b/>
          <w:bCs/>
          <w:color w:val="auto"/>
        </w:rPr>
        <w:t>cleaning</w:t>
      </w:r>
      <w:r w:rsidR="008F39F2">
        <w:rPr>
          <w:b/>
          <w:bCs/>
          <w:color w:val="auto"/>
        </w:rPr>
        <w:t xml:space="preserve"> up from</w:t>
      </w:r>
      <w:r w:rsidR="00794A12">
        <w:rPr>
          <w:b/>
          <w:bCs/>
          <w:color w:val="auto"/>
        </w:rPr>
        <w:t xml:space="preserve"> the conference.</w:t>
      </w:r>
      <w:r w:rsidR="00526225">
        <w:rPr>
          <w:b/>
          <w:bCs/>
          <w:color w:val="auto"/>
        </w:rPr>
        <w:t xml:space="preserve"> </w:t>
      </w:r>
      <w:r w:rsidR="00526225">
        <w:rPr>
          <w:color w:val="auto"/>
        </w:rPr>
        <w:t>I do not have a</w:t>
      </w:r>
      <w:r w:rsidR="007968EB">
        <w:rPr>
          <w:color w:val="auto"/>
        </w:rPr>
        <w:t xml:space="preserve"> meticulous time-tracking sheet to document this</w:t>
      </w:r>
      <w:r w:rsidR="00932A8A">
        <w:rPr>
          <w:color w:val="auto"/>
        </w:rPr>
        <w:t xml:space="preserve">, but if </w:t>
      </w:r>
      <w:r w:rsidR="00213563">
        <w:rPr>
          <w:color w:val="auto"/>
        </w:rPr>
        <w:t xml:space="preserve">a sort of </w:t>
      </w:r>
      <w:r w:rsidR="00932A8A">
        <w:rPr>
          <w:color w:val="auto"/>
        </w:rPr>
        <w:t>“proof” is needed</w:t>
      </w:r>
      <w:r w:rsidR="00146A88">
        <w:rPr>
          <w:color w:val="auto"/>
        </w:rPr>
        <w:t xml:space="preserve">, </w:t>
      </w:r>
      <w:r w:rsidR="000F77FC">
        <w:rPr>
          <w:color w:val="auto"/>
        </w:rPr>
        <w:t>each council member can vouch for my involvement</w:t>
      </w:r>
      <w:r w:rsidR="00213563">
        <w:rPr>
          <w:color w:val="auto"/>
        </w:rPr>
        <w:t>.</w:t>
      </w:r>
    </w:p>
    <w:p w14:paraId="2279EA62" w14:textId="45809462" w:rsidR="004E06C2" w:rsidRDefault="004E06C2" w:rsidP="008E2326">
      <w:pPr>
        <w:rPr>
          <w:color w:val="auto"/>
        </w:rPr>
      </w:pPr>
    </w:p>
    <w:p w14:paraId="782DBCE1" w14:textId="427FDBA1" w:rsidR="00066D19" w:rsidRPr="0071082F" w:rsidRDefault="00671CE3" w:rsidP="00066D19">
      <w:pPr>
        <w:pStyle w:val="Heading4"/>
        <w:rPr>
          <w:color w:val="auto"/>
        </w:rPr>
      </w:pPr>
      <w:r>
        <w:rPr>
          <w:color w:val="auto"/>
        </w:rPr>
        <w:t>Person</w:t>
      </w:r>
      <w:r w:rsidR="00B60E38">
        <w:rPr>
          <w:color w:val="auto"/>
        </w:rPr>
        <w:t>nel</w:t>
      </w:r>
    </w:p>
    <w:p w14:paraId="70C95E26" w14:textId="2516D33E" w:rsidR="00066D19" w:rsidRDefault="00AD2D8A" w:rsidP="008E2326">
      <w:pPr>
        <w:rPr>
          <w:color w:val="auto"/>
        </w:rPr>
      </w:pPr>
      <w:r>
        <w:rPr>
          <w:color w:val="auto"/>
        </w:rPr>
        <w:t xml:space="preserve">As a council, we </w:t>
      </w:r>
      <w:r w:rsidR="00E87ECF">
        <w:rPr>
          <w:color w:val="auto"/>
        </w:rPr>
        <w:t>oversaw (</w:t>
      </w:r>
      <w:r w:rsidR="002E6125">
        <w:rPr>
          <w:color w:val="auto"/>
        </w:rPr>
        <w:t>“</w:t>
      </w:r>
      <w:r>
        <w:rPr>
          <w:color w:val="auto"/>
        </w:rPr>
        <w:t>worked with</w:t>
      </w:r>
      <w:r w:rsidR="002E6125">
        <w:rPr>
          <w:color w:val="auto"/>
        </w:rPr>
        <w:t>”</w:t>
      </w:r>
      <w:r w:rsidR="00E87ECF">
        <w:rPr>
          <w:color w:val="auto"/>
        </w:rPr>
        <w:t xml:space="preserve"> </w:t>
      </w:r>
      <w:r w:rsidR="002E6125">
        <w:rPr>
          <w:color w:val="auto"/>
        </w:rPr>
        <w:t>also fits</w:t>
      </w:r>
      <w:r w:rsidR="00E87ECF">
        <w:rPr>
          <w:color w:val="auto"/>
        </w:rPr>
        <w:t>)</w:t>
      </w:r>
      <w:r>
        <w:rPr>
          <w:color w:val="auto"/>
        </w:rPr>
        <w:t xml:space="preserve"> about </w:t>
      </w:r>
      <w:r w:rsidR="00007A3F">
        <w:rPr>
          <w:color w:val="auto"/>
        </w:rPr>
        <w:t>41</w:t>
      </w:r>
      <w:r>
        <w:rPr>
          <w:color w:val="auto"/>
        </w:rPr>
        <w:t xml:space="preserve"> volunteers</w:t>
      </w:r>
      <w:r w:rsidR="0002100F">
        <w:rPr>
          <w:color w:val="auto"/>
        </w:rPr>
        <w:t xml:space="preserve">. </w:t>
      </w:r>
      <w:proofErr w:type="spellStart"/>
      <w:r w:rsidR="0002100F">
        <w:rPr>
          <w:color w:val="auto"/>
        </w:rPr>
        <w:t>Kaylani</w:t>
      </w:r>
      <w:proofErr w:type="spellEnd"/>
      <w:r w:rsidR="0002100F">
        <w:rPr>
          <w:color w:val="auto"/>
        </w:rPr>
        <w:t xml:space="preserve"> and I </w:t>
      </w:r>
      <w:r w:rsidR="00B22D0B">
        <w:rPr>
          <w:color w:val="auto"/>
        </w:rPr>
        <w:t xml:space="preserve">have been trying to streamline the training for the volunteers, </w:t>
      </w:r>
      <w:r w:rsidR="008F1606">
        <w:rPr>
          <w:color w:val="auto"/>
        </w:rPr>
        <w:t xml:space="preserve">and </w:t>
      </w:r>
      <w:r w:rsidR="008A090A">
        <w:rPr>
          <w:color w:val="auto"/>
        </w:rPr>
        <w:t>this time we got the whole council involved in the training process—a marked improvement from previous semesters.</w:t>
      </w:r>
      <w:r w:rsidR="00583568">
        <w:rPr>
          <w:color w:val="auto"/>
        </w:rPr>
        <w:t xml:space="preserve"> </w:t>
      </w:r>
      <w:r w:rsidR="00CE42FC">
        <w:rPr>
          <w:color w:val="auto"/>
        </w:rPr>
        <w:t xml:space="preserve">We tried to get to know the names of each volunteer, </w:t>
      </w:r>
      <w:r w:rsidR="00650162">
        <w:rPr>
          <w:color w:val="auto"/>
        </w:rPr>
        <w:t>which mostly worked.</w:t>
      </w:r>
      <w:r w:rsidR="004B7AA0">
        <w:rPr>
          <w:color w:val="auto"/>
        </w:rPr>
        <w:t xml:space="preserve"> As touched on previously, </w:t>
      </w:r>
      <w:proofErr w:type="spellStart"/>
      <w:r w:rsidR="004B7AA0">
        <w:rPr>
          <w:color w:val="auto"/>
        </w:rPr>
        <w:t>Kaylani</w:t>
      </w:r>
      <w:proofErr w:type="spellEnd"/>
      <w:r w:rsidR="004B7AA0">
        <w:rPr>
          <w:color w:val="auto"/>
        </w:rPr>
        <w:t xml:space="preserve"> and I prepared schedules for each voluntee</w:t>
      </w:r>
      <w:r w:rsidR="00707C43">
        <w:rPr>
          <w:color w:val="auto"/>
        </w:rPr>
        <w:t xml:space="preserve">r based on their </w:t>
      </w:r>
      <w:proofErr w:type="gramStart"/>
      <w:r w:rsidR="00707C43">
        <w:rPr>
          <w:color w:val="auto"/>
        </w:rPr>
        <w:t>group, and</w:t>
      </w:r>
      <w:proofErr w:type="gramEnd"/>
      <w:r w:rsidR="00707C43">
        <w:rPr>
          <w:color w:val="auto"/>
        </w:rPr>
        <w:t xml:space="preserve"> gave them a lan</w:t>
      </w:r>
      <w:r w:rsidR="000D65CB">
        <w:rPr>
          <w:color w:val="auto"/>
        </w:rPr>
        <w:t>yard with this schedule on it so they would have it with them at all times. Each volunteer was also put into a group chat</w:t>
      </w:r>
      <w:r w:rsidR="00AD1752">
        <w:rPr>
          <w:color w:val="auto"/>
        </w:rPr>
        <w:t xml:space="preserve"> where updates could be sent out.</w:t>
      </w:r>
    </w:p>
    <w:p w14:paraId="67952758" w14:textId="77777777" w:rsidR="00165E91" w:rsidRDefault="00165E91" w:rsidP="00054C41">
      <w:pPr>
        <w:pStyle w:val="Heading4"/>
        <w:rPr>
          <w:color w:val="auto"/>
        </w:rPr>
      </w:pPr>
    </w:p>
    <w:p w14:paraId="6E6E6FBF" w14:textId="77777777" w:rsidR="00312BEC" w:rsidRDefault="00312BEC" w:rsidP="00054C41">
      <w:pPr>
        <w:pStyle w:val="Heading4"/>
        <w:rPr>
          <w:color w:val="auto"/>
        </w:rPr>
      </w:pPr>
    </w:p>
    <w:p w14:paraId="3486ABEE" w14:textId="16C7149C" w:rsidR="00054C41" w:rsidRDefault="00054C41" w:rsidP="00054C41">
      <w:pPr>
        <w:pStyle w:val="Heading4"/>
        <w:rPr>
          <w:color w:val="auto"/>
        </w:rPr>
      </w:pPr>
      <w:r>
        <w:rPr>
          <w:color w:val="auto"/>
        </w:rPr>
        <w:t>Outcome - Broad</w:t>
      </w:r>
    </w:p>
    <w:p w14:paraId="6FAC597B" w14:textId="74240E18" w:rsidR="00054C41" w:rsidRDefault="003C4A88" w:rsidP="008E2326">
      <w:pPr>
        <w:rPr>
          <w:color w:val="auto"/>
        </w:rPr>
      </w:pPr>
      <w:proofErr w:type="gramStart"/>
      <w:r>
        <w:rPr>
          <w:color w:val="auto"/>
        </w:rPr>
        <w:t>As a whole</w:t>
      </w:r>
      <w:r w:rsidR="00AD1752">
        <w:rPr>
          <w:color w:val="auto"/>
        </w:rPr>
        <w:t>, the</w:t>
      </w:r>
      <w:proofErr w:type="gramEnd"/>
      <w:r w:rsidR="00AD1752">
        <w:rPr>
          <w:color w:val="auto"/>
        </w:rPr>
        <w:t xml:space="preserve"> conference went well. I believe our </w:t>
      </w:r>
      <w:r w:rsidR="006E5D04">
        <w:rPr>
          <w:color w:val="auto"/>
        </w:rPr>
        <w:t>final</w:t>
      </w:r>
      <w:r w:rsidR="00AD1752">
        <w:rPr>
          <w:color w:val="auto"/>
        </w:rPr>
        <w:t xml:space="preserve"> count for attendees was </w:t>
      </w:r>
      <w:r w:rsidR="00BD768A">
        <w:rPr>
          <w:color w:val="auto"/>
        </w:rPr>
        <w:t>just over 400 people.</w:t>
      </w:r>
      <w:r w:rsidR="00386322">
        <w:rPr>
          <w:color w:val="auto"/>
        </w:rPr>
        <w:t xml:space="preserve"> The volunteers worked efficiently on the </w:t>
      </w:r>
      <w:proofErr w:type="gramStart"/>
      <w:r w:rsidR="00386322">
        <w:rPr>
          <w:color w:val="auto"/>
        </w:rPr>
        <w:t>back-end</w:t>
      </w:r>
      <w:proofErr w:type="gramEnd"/>
      <w:r w:rsidR="00386322">
        <w:rPr>
          <w:color w:val="auto"/>
        </w:rPr>
        <w:t xml:space="preserve">, and </w:t>
      </w:r>
      <w:r w:rsidR="00B918B0">
        <w:rPr>
          <w:color w:val="auto"/>
        </w:rPr>
        <w:t xml:space="preserve">the participants’ feedback was </w:t>
      </w:r>
      <w:r w:rsidR="00534BC4">
        <w:rPr>
          <w:color w:val="auto"/>
        </w:rPr>
        <w:t>very favorable.</w:t>
      </w:r>
      <w:r w:rsidR="008A71D2">
        <w:rPr>
          <w:color w:val="auto"/>
        </w:rPr>
        <w:t xml:space="preserve"> We had a survey </w:t>
      </w:r>
      <w:r w:rsidR="00B97E3F">
        <w:rPr>
          <w:color w:val="auto"/>
        </w:rPr>
        <w:t xml:space="preserve">we encouraged people to take, and based on that data, it appears that almost every person was </w:t>
      </w:r>
      <w:r w:rsidR="00DA43DB">
        <w:rPr>
          <w:color w:val="auto"/>
        </w:rPr>
        <w:t>glad that they went.</w:t>
      </w:r>
    </w:p>
    <w:p w14:paraId="581C188A" w14:textId="50691D77" w:rsidR="00054C41" w:rsidRDefault="00054C41" w:rsidP="008E2326">
      <w:pPr>
        <w:rPr>
          <w:color w:val="auto"/>
        </w:rPr>
      </w:pPr>
    </w:p>
    <w:p w14:paraId="66C8F20C" w14:textId="32E07E46" w:rsidR="00054C41" w:rsidRDefault="00054C41" w:rsidP="00054C41">
      <w:pPr>
        <w:pStyle w:val="Heading4"/>
        <w:rPr>
          <w:color w:val="auto"/>
        </w:rPr>
      </w:pPr>
      <w:r>
        <w:rPr>
          <w:color w:val="auto"/>
        </w:rPr>
        <w:t>Outcome - Personal</w:t>
      </w:r>
    </w:p>
    <w:p w14:paraId="45FAB55D" w14:textId="6D99926F" w:rsidR="00054C41" w:rsidRDefault="000221CD" w:rsidP="00054C41">
      <w:pPr>
        <w:rPr>
          <w:color w:val="auto"/>
        </w:rPr>
      </w:pPr>
      <w:r>
        <w:rPr>
          <w:color w:val="auto"/>
        </w:rPr>
        <w:t>This is not the first time I’ve been on the council, but each time is a growing experience</w:t>
      </w:r>
      <w:r w:rsidR="008611C8">
        <w:rPr>
          <w:color w:val="auto"/>
        </w:rPr>
        <w:t xml:space="preserve">. </w:t>
      </w:r>
      <w:r w:rsidR="006416CA">
        <w:rPr>
          <w:color w:val="auto"/>
        </w:rPr>
        <w:t xml:space="preserve">Managing my time properly during those hours </w:t>
      </w:r>
      <w:r w:rsidR="000A058C">
        <w:rPr>
          <w:color w:val="auto"/>
        </w:rPr>
        <w:t>of planning is getting better</w:t>
      </w:r>
      <w:r w:rsidR="00BF7FD9">
        <w:rPr>
          <w:color w:val="auto"/>
        </w:rPr>
        <w:t xml:space="preserve">; </w:t>
      </w:r>
      <w:r w:rsidR="003176CA">
        <w:rPr>
          <w:color w:val="auto"/>
        </w:rPr>
        <w:t>I enjoy the company of others, and this company is not bad, but at the end of the day, work and planning still has to be done, and I felt that I was more efficient at that this semester.</w:t>
      </w:r>
      <w:r w:rsidR="0012029A">
        <w:rPr>
          <w:color w:val="auto"/>
        </w:rPr>
        <w:t xml:space="preserve"> I feel that my interactions with volunteers has also improved, a</w:t>
      </w:r>
      <w:r w:rsidR="00B05809">
        <w:rPr>
          <w:color w:val="auto"/>
        </w:rPr>
        <w:t>nd</w:t>
      </w:r>
      <w:r w:rsidR="00AE1073">
        <w:rPr>
          <w:color w:val="auto"/>
        </w:rPr>
        <w:t xml:space="preserve"> that I’m clearer in</w:t>
      </w:r>
      <w:r w:rsidR="00B05809">
        <w:rPr>
          <w:color w:val="auto"/>
        </w:rPr>
        <w:t xml:space="preserve"> </w:t>
      </w:r>
      <w:r w:rsidR="00E656AC">
        <w:rPr>
          <w:color w:val="auto"/>
        </w:rPr>
        <w:t>explaining my expectations</w:t>
      </w:r>
      <w:r w:rsidR="00AE1073">
        <w:rPr>
          <w:color w:val="auto"/>
        </w:rPr>
        <w:t>.</w:t>
      </w:r>
    </w:p>
    <w:p w14:paraId="3793AAE1" w14:textId="003310AF" w:rsidR="00876C31" w:rsidRDefault="00876C31" w:rsidP="00054C41">
      <w:pPr>
        <w:rPr>
          <w:color w:val="auto"/>
        </w:rPr>
      </w:pPr>
      <w:r>
        <w:rPr>
          <w:color w:val="auto"/>
        </w:rPr>
        <w:t>In the future, I will try to present a few project management principles to the director to see if we can improve our productivity even more. I’ve tried to eliminate the “silo effect” as much as possible this semester, which I why I pushed so much for Google Drive, and it’s vastly improved our documentation and collaboration.</w:t>
      </w:r>
    </w:p>
    <w:p w14:paraId="3696B250" w14:textId="59E10C1F" w:rsidR="0001178B" w:rsidRDefault="0001178B" w:rsidP="00054C41">
      <w:pPr>
        <w:rPr>
          <w:color w:val="auto"/>
        </w:rPr>
      </w:pPr>
      <w:r>
        <w:rPr>
          <w:color w:val="auto"/>
        </w:rPr>
        <w:lastRenderedPageBreak/>
        <w:t xml:space="preserve">While </w:t>
      </w:r>
      <w:r w:rsidR="000C60A3">
        <w:rPr>
          <w:color w:val="auto"/>
        </w:rPr>
        <w:t xml:space="preserve">I do seek for </w:t>
      </w:r>
      <w:r w:rsidR="00B46436">
        <w:rPr>
          <w:color w:val="auto"/>
        </w:rPr>
        <w:t>a more streamlined process, I</w:t>
      </w:r>
      <w:r w:rsidR="007C0CE8">
        <w:rPr>
          <w:color w:val="auto"/>
        </w:rPr>
        <w:t xml:space="preserve"> hope to not get stagnant</w:t>
      </w:r>
      <w:r w:rsidR="00876C31">
        <w:rPr>
          <w:color w:val="auto"/>
        </w:rPr>
        <w:t>.</w:t>
      </w:r>
      <w:r w:rsidR="0045212C">
        <w:rPr>
          <w:color w:val="auto"/>
        </w:rPr>
        <w:t xml:space="preserve"> </w:t>
      </w:r>
      <w:r w:rsidR="005A1A2F">
        <w:rPr>
          <w:color w:val="auto"/>
        </w:rPr>
        <w:t xml:space="preserve">There is one area I know I can improve on, and that is in recruitment and advertising. I’ve gotten </w:t>
      </w:r>
      <w:r w:rsidR="001D2F62">
        <w:rPr>
          <w:color w:val="auto"/>
        </w:rPr>
        <w:t>so “good” at planning the conference itself</w:t>
      </w:r>
      <w:r w:rsidR="00E25FAE">
        <w:rPr>
          <w:color w:val="auto"/>
        </w:rPr>
        <w:t xml:space="preserve"> that </w:t>
      </w:r>
      <w:proofErr w:type="gramStart"/>
      <w:r w:rsidR="00E25FAE">
        <w:rPr>
          <w:color w:val="auto"/>
        </w:rPr>
        <w:t>actually getting</w:t>
      </w:r>
      <w:proofErr w:type="gramEnd"/>
      <w:r w:rsidR="00E25FAE">
        <w:rPr>
          <w:color w:val="auto"/>
        </w:rPr>
        <w:t xml:space="preserve"> people to it is most times an afterthought. </w:t>
      </w:r>
      <w:r w:rsidR="0045190E">
        <w:rPr>
          <w:color w:val="auto"/>
        </w:rPr>
        <w:t>I know we have dedicated council members for this, but I’m probably just using that as an excuse.</w:t>
      </w:r>
      <w:r w:rsidR="00F431B4">
        <w:rPr>
          <w:color w:val="auto"/>
        </w:rPr>
        <w:t xml:space="preserve"> If I want </w:t>
      </w:r>
      <w:r w:rsidR="00FF70F6">
        <w:rPr>
          <w:color w:val="auto"/>
        </w:rPr>
        <w:t>good volunteers, I should get them, instead of waiting for them to be handed to me</w:t>
      </w:r>
      <w:r w:rsidR="00A27AD4">
        <w:rPr>
          <w:color w:val="auto"/>
        </w:rPr>
        <w:t xml:space="preserve">. If I want more people to come, I should </w:t>
      </w:r>
      <w:proofErr w:type="gramStart"/>
      <w:r w:rsidR="00A27AD4">
        <w:rPr>
          <w:color w:val="auto"/>
        </w:rPr>
        <w:t>actually tell</w:t>
      </w:r>
      <w:proofErr w:type="gramEnd"/>
      <w:r w:rsidR="00A27AD4">
        <w:rPr>
          <w:color w:val="auto"/>
        </w:rPr>
        <w:t xml:space="preserve"> people about the conference. This may sound </w:t>
      </w:r>
      <w:r w:rsidR="0010610B">
        <w:rPr>
          <w:color w:val="auto"/>
        </w:rPr>
        <w:t xml:space="preserve">like a </w:t>
      </w:r>
      <w:r w:rsidR="00A27AD4">
        <w:rPr>
          <w:color w:val="auto"/>
        </w:rPr>
        <w:t>very independent</w:t>
      </w:r>
      <w:r w:rsidR="0010610B">
        <w:rPr>
          <w:color w:val="auto"/>
        </w:rPr>
        <w:t xml:space="preserve"> </w:t>
      </w:r>
      <w:r w:rsidR="002C67EE">
        <w:rPr>
          <w:color w:val="auto"/>
        </w:rPr>
        <w:t xml:space="preserve">line of thinking, but </w:t>
      </w:r>
      <w:r w:rsidR="008731C9">
        <w:rPr>
          <w:color w:val="auto"/>
        </w:rPr>
        <w:t>I recognize my shortcomings.</w:t>
      </w:r>
    </w:p>
    <w:p w14:paraId="6B9C507E" w14:textId="77777777" w:rsidR="00054C41" w:rsidRDefault="00054C41" w:rsidP="008E2326">
      <w:pPr>
        <w:rPr>
          <w:color w:val="auto"/>
        </w:rPr>
      </w:pPr>
    </w:p>
    <w:p w14:paraId="4A2A6017" w14:textId="66D7598F" w:rsidR="00E94B5F" w:rsidRDefault="00E94B5F" w:rsidP="004B7E44">
      <w:pPr>
        <w:rPr>
          <w:color w:val="auto"/>
        </w:rPr>
      </w:pPr>
    </w:p>
    <w:p w14:paraId="6E93C180" w14:textId="4AA1C136" w:rsidR="009C08E8" w:rsidRDefault="009C08E8" w:rsidP="004B7E44">
      <w:pPr>
        <w:rPr>
          <w:color w:val="auto"/>
        </w:rPr>
      </w:pPr>
    </w:p>
    <w:p w14:paraId="3A7E0158" w14:textId="0F0666D0" w:rsidR="00312BEC" w:rsidRDefault="00312BEC" w:rsidP="004B7E44">
      <w:pPr>
        <w:rPr>
          <w:color w:val="auto"/>
        </w:rPr>
      </w:pPr>
    </w:p>
    <w:p w14:paraId="03A2E4E0" w14:textId="1B331867" w:rsidR="00312BEC" w:rsidRDefault="00312BEC" w:rsidP="004B7E44">
      <w:pPr>
        <w:rPr>
          <w:color w:val="auto"/>
        </w:rPr>
      </w:pPr>
    </w:p>
    <w:p w14:paraId="123BF5A5" w14:textId="214B86B2" w:rsidR="00312BEC" w:rsidRDefault="00312BEC" w:rsidP="004B7E44">
      <w:pPr>
        <w:rPr>
          <w:color w:val="auto"/>
        </w:rPr>
      </w:pPr>
    </w:p>
    <w:p w14:paraId="697B26A4" w14:textId="34864276" w:rsidR="00312BEC" w:rsidRDefault="00312BEC" w:rsidP="004B7E44">
      <w:pPr>
        <w:rPr>
          <w:color w:val="auto"/>
        </w:rPr>
      </w:pPr>
    </w:p>
    <w:p w14:paraId="48428890" w14:textId="77777777" w:rsidR="0045212C" w:rsidRDefault="0079631A" w:rsidP="0045212C">
      <w:pPr>
        <w:rPr>
          <w:color w:val="auto"/>
        </w:rPr>
      </w:pPr>
      <w:r>
        <w:rPr>
          <w:b/>
          <w:i/>
          <w:szCs w:val="28"/>
        </w:rPr>
        <w:pict w14:anchorId="299AEB5D">
          <v:rect id="_x0000_i1027" style="width:0;height:1.5pt" o:hralign="center" o:hrstd="t" o:hr="t" fillcolor="#a0a0a0" stroked="f"/>
        </w:pict>
      </w:r>
    </w:p>
    <w:p w14:paraId="3B7DCF1C" w14:textId="7B23FA29" w:rsidR="0045212C" w:rsidRDefault="0045212C" w:rsidP="0045212C">
      <w:pPr>
        <w:pStyle w:val="Heading3"/>
        <w:rPr>
          <w:b/>
          <w:i w:val="0"/>
          <w:sz w:val="72"/>
          <w:szCs w:val="72"/>
        </w:rPr>
      </w:pPr>
      <w:r w:rsidRPr="00E86EBA">
        <w:rPr>
          <w:b/>
          <w:i w:val="0"/>
          <w:sz w:val="72"/>
          <w:szCs w:val="72"/>
        </w:rPr>
        <w:t>In</w:t>
      </w:r>
      <w:r>
        <w:rPr>
          <w:b/>
          <w:i w:val="0"/>
          <w:sz w:val="72"/>
          <w:szCs w:val="72"/>
        </w:rPr>
        <w:t>dependent</w:t>
      </w:r>
    </w:p>
    <w:p w14:paraId="647F33FF" w14:textId="77777777" w:rsidR="0045212C" w:rsidRPr="00850A8D" w:rsidRDefault="0079631A" w:rsidP="0045212C">
      <w:pPr>
        <w:pStyle w:val="Heading3"/>
        <w:rPr>
          <w:b/>
          <w:i w:val="0"/>
          <w:sz w:val="28"/>
          <w:szCs w:val="28"/>
        </w:rPr>
      </w:pPr>
      <w:r>
        <w:rPr>
          <w:b/>
          <w:i w:val="0"/>
          <w:sz w:val="28"/>
          <w:szCs w:val="28"/>
        </w:rPr>
        <w:pict w14:anchorId="37440A0E">
          <v:rect id="_x0000_i1028" style="width:0;height:1.5pt" o:hralign="center" o:hrstd="t" o:hr="t" fillcolor="#a0a0a0" stroked="f"/>
        </w:pict>
      </w:r>
    </w:p>
    <w:p w14:paraId="6908D06B" w14:textId="21343B92" w:rsidR="009C08E8" w:rsidRDefault="009C08E8" w:rsidP="004B7E44">
      <w:pPr>
        <w:rPr>
          <w:color w:val="auto"/>
        </w:rPr>
      </w:pPr>
    </w:p>
    <w:p w14:paraId="41505892" w14:textId="12B851F8" w:rsidR="0045212C" w:rsidRDefault="00041706" w:rsidP="0045212C">
      <w:pPr>
        <w:pStyle w:val="Heading3"/>
        <w:rPr>
          <w:b/>
          <w:i w:val="0"/>
          <w:sz w:val="44"/>
        </w:rPr>
      </w:pPr>
      <w:r>
        <w:rPr>
          <w:b/>
          <w:i w:val="0"/>
          <w:sz w:val="44"/>
        </w:rPr>
        <w:t xml:space="preserve">Code </w:t>
      </w:r>
      <w:proofErr w:type="gramStart"/>
      <w:r>
        <w:rPr>
          <w:b/>
          <w:i w:val="0"/>
          <w:sz w:val="44"/>
        </w:rPr>
        <w:t>In</w:t>
      </w:r>
      <w:proofErr w:type="gramEnd"/>
      <w:r>
        <w:rPr>
          <w:b/>
          <w:i w:val="0"/>
          <w:sz w:val="44"/>
        </w:rPr>
        <w:t xml:space="preserve"> The Dark (CITD)</w:t>
      </w:r>
    </w:p>
    <w:p w14:paraId="4262B32E" w14:textId="77777777" w:rsidR="0045212C" w:rsidRDefault="0045212C" w:rsidP="0045212C">
      <w:pPr>
        <w:rPr>
          <w:rFonts w:eastAsia="Times New Roman"/>
        </w:rPr>
      </w:pPr>
    </w:p>
    <w:p w14:paraId="5F80B2E4" w14:textId="3C5C2194" w:rsidR="0045212C" w:rsidRDefault="000D3627" w:rsidP="0045212C">
      <w:pPr>
        <w:rPr>
          <w:color w:val="auto"/>
        </w:rPr>
      </w:pPr>
      <w:r>
        <w:rPr>
          <w:color w:val="auto"/>
        </w:rPr>
        <w:t xml:space="preserve">Code </w:t>
      </w:r>
      <w:proofErr w:type="gramStart"/>
      <w:r>
        <w:rPr>
          <w:color w:val="auto"/>
        </w:rPr>
        <w:t>In</w:t>
      </w:r>
      <w:proofErr w:type="gramEnd"/>
      <w:r>
        <w:rPr>
          <w:color w:val="auto"/>
        </w:rPr>
        <w:t xml:space="preserve"> The Dark is an activity I planned and executed for the CIT Society.</w:t>
      </w:r>
      <w:r w:rsidR="00281953">
        <w:rPr>
          <w:color w:val="auto"/>
        </w:rPr>
        <w:t xml:space="preserve"> </w:t>
      </w:r>
      <w:r w:rsidR="00FE52E1">
        <w:rPr>
          <w:color w:val="auto"/>
        </w:rPr>
        <w:t xml:space="preserve">Code </w:t>
      </w:r>
      <w:proofErr w:type="gramStart"/>
      <w:r w:rsidR="00FE52E1">
        <w:rPr>
          <w:color w:val="auto"/>
        </w:rPr>
        <w:t>In</w:t>
      </w:r>
      <w:proofErr w:type="gramEnd"/>
      <w:r w:rsidR="00FE52E1">
        <w:rPr>
          <w:color w:val="auto"/>
        </w:rPr>
        <w:t xml:space="preserve"> The Dark</w:t>
      </w:r>
      <w:r>
        <w:rPr>
          <w:color w:val="auto"/>
        </w:rPr>
        <w:t>’s history is hard to track. There is no Wikipedia page, no About page</w:t>
      </w:r>
      <w:r w:rsidR="00D30604">
        <w:rPr>
          <w:color w:val="auto"/>
        </w:rPr>
        <w:t>—just a slew of organized events, mostly held in Europe.</w:t>
      </w:r>
      <w:r w:rsidR="00CA0083">
        <w:rPr>
          <w:color w:val="auto"/>
        </w:rPr>
        <w:t xml:space="preserve"> </w:t>
      </w:r>
      <w:r w:rsidR="003B6778">
        <w:rPr>
          <w:color w:val="auto"/>
        </w:rPr>
        <w:t xml:space="preserve">The CIT society picked it up </w:t>
      </w:r>
      <w:r w:rsidR="0025303B">
        <w:rPr>
          <w:color w:val="auto"/>
        </w:rPr>
        <w:t>after seeing a booth across from us showing</w:t>
      </w:r>
      <w:r w:rsidR="00FC7A83">
        <w:rPr>
          <w:color w:val="auto"/>
        </w:rPr>
        <w:t xml:space="preserve"> what CITD was.</w:t>
      </w:r>
      <w:r w:rsidR="00886BFC">
        <w:rPr>
          <w:color w:val="auto"/>
        </w:rPr>
        <w:t xml:space="preserve"> The only real “official” website is </w:t>
      </w:r>
      <w:proofErr w:type="gramStart"/>
      <w:r w:rsidR="00886BFC">
        <w:rPr>
          <w:color w:val="auto"/>
        </w:rPr>
        <w:t>codeinthedark.com</w:t>
      </w:r>
      <w:r w:rsidR="006D3100">
        <w:rPr>
          <w:color w:val="auto"/>
        </w:rPr>
        <w:t>, and</w:t>
      </w:r>
      <w:proofErr w:type="gramEnd"/>
      <w:r w:rsidR="006D3100">
        <w:rPr>
          <w:color w:val="auto"/>
        </w:rPr>
        <w:t xml:space="preserve"> provided the framework for the editor </w:t>
      </w:r>
      <w:r w:rsidR="005E1BC0">
        <w:rPr>
          <w:color w:val="auto"/>
        </w:rPr>
        <w:t>participants</w:t>
      </w:r>
      <w:r w:rsidR="006D3100">
        <w:rPr>
          <w:color w:val="auto"/>
        </w:rPr>
        <w:t xml:space="preserve"> used in </w:t>
      </w:r>
      <w:r w:rsidR="005E1BC0">
        <w:rPr>
          <w:color w:val="auto"/>
        </w:rPr>
        <w:t>the</w:t>
      </w:r>
      <w:r w:rsidR="006D3100">
        <w:rPr>
          <w:color w:val="auto"/>
        </w:rPr>
        <w:t xml:space="preserve"> competitions.</w:t>
      </w:r>
    </w:p>
    <w:p w14:paraId="12F97EB6" w14:textId="63CBBBE1" w:rsidR="00E56D88" w:rsidRDefault="00E56D88" w:rsidP="0045212C">
      <w:pPr>
        <w:rPr>
          <w:color w:val="auto"/>
        </w:rPr>
      </w:pPr>
      <w:r>
        <w:rPr>
          <w:color w:val="auto"/>
        </w:rPr>
        <w:t xml:space="preserve">The name of the game is simple: recreate a </w:t>
      </w:r>
      <w:bookmarkStart w:id="1" w:name="_Hlk27559366"/>
      <w:r>
        <w:rPr>
          <w:color w:val="auto"/>
        </w:rPr>
        <w:t xml:space="preserve">webpage </w:t>
      </w:r>
      <w:r w:rsidR="00834F23">
        <w:rPr>
          <w:color w:val="auto"/>
        </w:rPr>
        <w:t xml:space="preserve">from an image without being able to see the live results of </w:t>
      </w:r>
      <w:r w:rsidR="00707780">
        <w:rPr>
          <w:color w:val="auto"/>
        </w:rPr>
        <w:t>the code. This mean</w:t>
      </w:r>
      <w:bookmarkEnd w:id="1"/>
      <w:r w:rsidR="00707780">
        <w:rPr>
          <w:color w:val="auto"/>
        </w:rPr>
        <w:t>s that you’re “flying blind” and don’t see the final render of your code until the</w:t>
      </w:r>
      <w:r w:rsidR="00876861">
        <w:rPr>
          <w:color w:val="auto"/>
        </w:rPr>
        <w:t xml:space="preserve"> voting procedure at the end.</w:t>
      </w:r>
    </w:p>
    <w:p w14:paraId="7C3DE96A" w14:textId="20ECC271" w:rsidR="00FC7A83" w:rsidRDefault="00FC7A83" w:rsidP="0045212C">
      <w:pPr>
        <w:rPr>
          <w:color w:val="auto"/>
        </w:rPr>
      </w:pPr>
    </w:p>
    <w:p w14:paraId="035CA4B7" w14:textId="339F57E1" w:rsidR="00FC7A83" w:rsidRPr="0071082F" w:rsidRDefault="00FC7A83" w:rsidP="00FC7A83">
      <w:pPr>
        <w:pStyle w:val="Heading4"/>
        <w:rPr>
          <w:color w:val="auto"/>
        </w:rPr>
      </w:pPr>
      <w:r>
        <w:rPr>
          <w:color w:val="auto"/>
        </w:rPr>
        <w:lastRenderedPageBreak/>
        <w:t>Organization</w:t>
      </w:r>
    </w:p>
    <w:p w14:paraId="6BDE1173" w14:textId="35F27218" w:rsidR="0045212C" w:rsidRDefault="00FC7A83" w:rsidP="004B7E44">
      <w:pPr>
        <w:rPr>
          <w:color w:val="auto"/>
        </w:rPr>
      </w:pPr>
      <w:r>
        <w:rPr>
          <w:color w:val="auto"/>
        </w:rPr>
        <w:t>I</w:t>
      </w:r>
      <w:r w:rsidR="00886BFC">
        <w:rPr>
          <w:color w:val="auto"/>
        </w:rPr>
        <w:t xml:space="preserve"> was personally </w:t>
      </w:r>
      <w:r w:rsidR="00DB54DB">
        <w:rPr>
          <w:color w:val="auto"/>
        </w:rPr>
        <w:t>responsible for the planning and execution of the events, including providing music and basic instruction (no alcohol at these events).</w:t>
      </w:r>
    </w:p>
    <w:p w14:paraId="1EE30A51" w14:textId="3F67C04B" w:rsidR="00210DBC" w:rsidRDefault="00210DBC" w:rsidP="004B7E44">
      <w:pPr>
        <w:rPr>
          <w:color w:val="auto"/>
        </w:rPr>
      </w:pPr>
      <w:r>
        <w:rPr>
          <w:color w:val="auto"/>
        </w:rPr>
        <w:t>Isaac, our CIT society president, normally scheduling CITD to occur every other week</w:t>
      </w:r>
      <w:r w:rsidR="00E56D88">
        <w:rPr>
          <w:color w:val="auto"/>
        </w:rPr>
        <w:t xml:space="preserve">; during the week before, I would select </w:t>
      </w:r>
      <w:r w:rsidR="00D825B9">
        <w:rPr>
          <w:color w:val="auto"/>
        </w:rPr>
        <w:t xml:space="preserve">a website that was </w:t>
      </w:r>
      <w:proofErr w:type="gramStart"/>
      <w:r w:rsidR="00D825B9">
        <w:rPr>
          <w:color w:val="auto"/>
        </w:rPr>
        <w:t>fairly simple</w:t>
      </w:r>
      <w:proofErr w:type="gramEnd"/>
      <w:r w:rsidR="00D825B9">
        <w:rPr>
          <w:color w:val="auto"/>
        </w:rPr>
        <w:t xml:space="preserve"> that participants would try to recreate using HTML and in-line CSS</w:t>
      </w:r>
      <w:r w:rsidR="00710B1F">
        <w:rPr>
          <w:color w:val="auto"/>
        </w:rPr>
        <w:t xml:space="preserve">. The editor at </w:t>
      </w:r>
      <w:r w:rsidR="000801FA">
        <w:rPr>
          <w:color w:val="auto"/>
        </w:rPr>
        <w:t xml:space="preserve">codeinthedark.com/editor is open-source, and the code is found on their GitHub repository. I cloned their repository onto my </w:t>
      </w:r>
      <w:proofErr w:type="gramStart"/>
      <w:r w:rsidR="000801FA">
        <w:rPr>
          <w:color w:val="auto"/>
        </w:rPr>
        <w:t>own</w:t>
      </w:r>
      <w:r w:rsidR="00C571FE">
        <w:rPr>
          <w:color w:val="auto"/>
        </w:rPr>
        <w:t>, and</w:t>
      </w:r>
      <w:proofErr w:type="gramEnd"/>
      <w:r w:rsidR="00C571FE">
        <w:rPr>
          <w:color w:val="auto"/>
        </w:rPr>
        <w:t xml:space="preserve"> replaced the reference image and instructions with my own</w:t>
      </w:r>
      <w:r w:rsidR="003149D0">
        <w:rPr>
          <w:color w:val="auto"/>
        </w:rPr>
        <w:t>. I also had to update all the dependencies (like pictures or logos) that participants might need</w:t>
      </w:r>
      <w:r w:rsidR="006357B7">
        <w:rPr>
          <w:color w:val="auto"/>
        </w:rPr>
        <w:t xml:space="preserve"> in the background files too.</w:t>
      </w:r>
      <w:r w:rsidR="00F87E1F">
        <w:rPr>
          <w:color w:val="auto"/>
        </w:rPr>
        <w:t xml:space="preserve"> Each round lasted about 20 minutes, which felt like quite a time crunch for participants to get everything typed up</w:t>
      </w:r>
      <w:r w:rsidR="00EC2FDF">
        <w:rPr>
          <w:color w:val="auto"/>
        </w:rPr>
        <w:t>.</w:t>
      </w:r>
    </w:p>
    <w:p w14:paraId="766DF300" w14:textId="5D8DCEEC" w:rsidR="00312BEC" w:rsidRDefault="00B13D2B" w:rsidP="003325DF">
      <w:pPr>
        <w:rPr>
          <w:color w:val="auto"/>
        </w:rPr>
      </w:pPr>
      <w:r>
        <w:rPr>
          <w:color w:val="auto"/>
        </w:rPr>
        <w:t>To see what our last competition</w:t>
      </w:r>
      <w:r w:rsidR="0039364E">
        <w:rPr>
          <w:color w:val="auto"/>
        </w:rPr>
        <w:t xml:space="preserve"> reference was, </w:t>
      </w:r>
      <w:r w:rsidR="007D7C5F">
        <w:rPr>
          <w:color w:val="auto"/>
        </w:rPr>
        <w:t>the editor I have edited is available at gunther-s.github.io</w:t>
      </w:r>
      <w:r w:rsidR="003325DF">
        <w:rPr>
          <w:noProof/>
          <w:color w:val="auto"/>
        </w:rPr>
        <w:drawing>
          <wp:anchor distT="0" distB="0" distL="114300" distR="114300" simplePos="0" relativeHeight="251662336" behindDoc="1" locked="0" layoutInCell="1" allowOverlap="1" wp14:anchorId="26B41243" wp14:editId="286434FF">
            <wp:simplePos x="0" y="0"/>
            <wp:positionH relativeFrom="margin">
              <wp:align>right</wp:align>
            </wp:positionH>
            <wp:positionV relativeFrom="paragraph">
              <wp:posOffset>0</wp:posOffset>
            </wp:positionV>
            <wp:extent cx="6309360" cy="325501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td.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3255010"/>
                    </a:xfrm>
                    <a:prstGeom prst="rect">
                      <a:avLst/>
                    </a:prstGeom>
                  </pic:spPr>
                </pic:pic>
              </a:graphicData>
            </a:graphic>
          </wp:anchor>
        </w:drawing>
      </w:r>
    </w:p>
    <w:p w14:paraId="7C35B430" w14:textId="77777777" w:rsidR="00EC6E29" w:rsidRDefault="00EC6E29" w:rsidP="0068266F">
      <w:pPr>
        <w:pStyle w:val="Heading4"/>
        <w:rPr>
          <w:color w:val="auto"/>
        </w:rPr>
      </w:pPr>
    </w:p>
    <w:p w14:paraId="02A26AC8" w14:textId="77E08AB2" w:rsidR="0068266F" w:rsidRPr="0071082F" w:rsidRDefault="0068266F" w:rsidP="0068266F">
      <w:pPr>
        <w:pStyle w:val="Heading4"/>
        <w:rPr>
          <w:color w:val="auto"/>
        </w:rPr>
      </w:pPr>
      <w:r>
        <w:rPr>
          <w:color w:val="auto"/>
        </w:rPr>
        <w:t>Budget/Resources</w:t>
      </w:r>
    </w:p>
    <w:p w14:paraId="2543553E" w14:textId="376D57BA" w:rsidR="0068266F" w:rsidRDefault="00AB33AD" w:rsidP="0068266F">
      <w:pPr>
        <w:rPr>
          <w:color w:val="auto"/>
        </w:rPr>
      </w:pPr>
      <w:r>
        <w:rPr>
          <w:color w:val="auto"/>
        </w:rPr>
        <w:t>This was mostly handled by Isaac, but 3</w:t>
      </w:r>
      <w:r w:rsidR="00AC0F64">
        <w:rPr>
          <w:color w:val="auto"/>
        </w:rPr>
        <w:t xml:space="preserve"> of the 5 CITD </w:t>
      </w:r>
      <w:r w:rsidR="006F048F">
        <w:rPr>
          <w:color w:val="auto"/>
        </w:rPr>
        <w:t>events had pizza at them</w:t>
      </w:r>
      <w:r w:rsidR="00281953">
        <w:rPr>
          <w:color w:val="auto"/>
        </w:rPr>
        <w:t>.</w:t>
      </w:r>
      <w:r w:rsidR="002623BD">
        <w:rPr>
          <w:color w:val="auto"/>
        </w:rPr>
        <w:t xml:space="preserve"> Aside from that, </w:t>
      </w:r>
      <w:r w:rsidR="001F291F">
        <w:rPr>
          <w:color w:val="auto"/>
        </w:rPr>
        <w:t>the participants did not pay to enter, a</w:t>
      </w:r>
      <w:r w:rsidR="002979DC">
        <w:rPr>
          <w:color w:val="auto"/>
        </w:rPr>
        <w:t>nd as mentioned earlier, the code to the editor is open source.</w:t>
      </w:r>
    </w:p>
    <w:p w14:paraId="379AA543" w14:textId="1157B0D6" w:rsidR="002979DC" w:rsidRDefault="002979DC" w:rsidP="0068266F">
      <w:pPr>
        <w:rPr>
          <w:color w:val="auto"/>
        </w:rPr>
      </w:pPr>
    </w:p>
    <w:p w14:paraId="32682D3A" w14:textId="09BB8CF7" w:rsidR="002979DC" w:rsidRPr="0071082F" w:rsidRDefault="002979DC" w:rsidP="002979DC">
      <w:pPr>
        <w:pStyle w:val="Heading4"/>
        <w:rPr>
          <w:color w:val="auto"/>
        </w:rPr>
      </w:pPr>
      <w:r>
        <w:rPr>
          <w:color w:val="auto"/>
        </w:rPr>
        <w:lastRenderedPageBreak/>
        <w:t>time</w:t>
      </w:r>
    </w:p>
    <w:p w14:paraId="465104B4" w14:textId="7CCE894A" w:rsidR="002979DC" w:rsidRDefault="002979DC" w:rsidP="002979DC">
      <w:pPr>
        <w:rPr>
          <w:b/>
          <w:bCs/>
          <w:color w:val="auto"/>
        </w:rPr>
      </w:pPr>
      <w:r w:rsidRPr="007A4B77">
        <w:rPr>
          <w:b/>
          <w:bCs/>
          <w:color w:val="auto"/>
        </w:rPr>
        <w:t xml:space="preserve">Based on my calculations, I </w:t>
      </w:r>
      <w:r w:rsidR="00526225" w:rsidRPr="007A4B77">
        <w:rPr>
          <w:b/>
          <w:bCs/>
          <w:color w:val="auto"/>
        </w:rPr>
        <w:t xml:space="preserve">believe I spent </w:t>
      </w:r>
      <w:r w:rsidR="009032FD" w:rsidRPr="007A4B77">
        <w:rPr>
          <w:b/>
          <w:bCs/>
          <w:color w:val="auto"/>
        </w:rPr>
        <w:t>1</w:t>
      </w:r>
      <w:r w:rsidR="00CA0482">
        <w:rPr>
          <w:b/>
          <w:bCs/>
          <w:color w:val="auto"/>
        </w:rPr>
        <w:t>7</w:t>
      </w:r>
      <w:r w:rsidR="009032FD" w:rsidRPr="007A4B77">
        <w:rPr>
          <w:b/>
          <w:bCs/>
          <w:color w:val="auto"/>
        </w:rPr>
        <w:t xml:space="preserve"> hours</w:t>
      </w:r>
      <w:r w:rsidR="00CA0482">
        <w:rPr>
          <w:b/>
          <w:bCs/>
          <w:color w:val="auto"/>
        </w:rPr>
        <w:t xml:space="preserve"> (rounded)</w:t>
      </w:r>
      <w:r w:rsidR="007A4B77" w:rsidRPr="007A4B77">
        <w:rPr>
          <w:b/>
          <w:bCs/>
          <w:color w:val="auto"/>
        </w:rPr>
        <w:t xml:space="preserve"> preparing and executing CITD events.</w:t>
      </w:r>
    </w:p>
    <w:p w14:paraId="452B7B05" w14:textId="7F5B21DD" w:rsidR="00734F77" w:rsidRDefault="00734F77" w:rsidP="002979DC">
      <w:pPr>
        <w:rPr>
          <w:b/>
          <w:bCs/>
          <w:color w:val="auto"/>
        </w:rPr>
      </w:pPr>
    </w:p>
    <w:p w14:paraId="53215656" w14:textId="77777777" w:rsidR="00734F77" w:rsidRDefault="00734F77" w:rsidP="00734F77">
      <w:pPr>
        <w:pStyle w:val="Heading4"/>
        <w:rPr>
          <w:color w:val="auto"/>
        </w:rPr>
      </w:pPr>
      <w:r>
        <w:rPr>
          <w:color w:val="auto"/>
        </w:rPr>
        <w:t>Outcome - Broad</w:t>
      </w:r>
    </w:p>
    <w:p w14:paraId="40FA0DBD" w14:textId="6D2E2F5D" w:rsidR="00734F77" w:rsidRDefault="00734F77" w:rsidP="00734F77">
      <w:pPr>
        <w:rPr>
          <w:color w:val="auto"/>
        </w:rPr>
      </w:pPr>
      <w:r>
        <w:rPr>
          <w:color w:val="auto"/>
        </w:rPr>
        <w:t>As far as participation goes, it could have been better</w:t>
      </w:r>
      <w:r w:rsidR="00506356">
        <w:rPr>
          <w:color w:val="auto"/>
        </w:rPr>
        <w:t xml:space="preserve">—not just for CITD, but for the </w:t>
      </w:r>
      <w:proofErr w:type="gramStart"/>
      <w:r w:rsidR="00506356">
        <w:rPr>
          <w:color w:val="auto"/>
        </w:rPr>
        <w:t>society as a whole</w:t>
      </w:r>
      <w:proofErr w:type="gramEnd"/>
      <w:r w:rsidR="00506356">
        <w:rPr>
          <w:color w:val="auto"/>
        </w:rPr>
        <w:t xml:space="preserve">. </w:t>
      </w:r>
      <w:r w:rsidR="00595980">
        <w:rPr>
          <w:color w:val="auto"/>
        </w:rPr>
        <w:t xml:space="preserve">Our largest group was </w:t>
      </w:r>
      <w:r w:rsidR="00F1432A">
        <w:rPr>
          <w:color w:val="auto"/>
        </w:rPr>
        <w:t xml:space="preserve">our first, which was about 9 participants. This dwindled as the semester continued, so that by the end (round 5) we had </w:t>
      </w:r>
      <w:r w:rsidR="000E60DC">
        <w:rPr>
          <w:color w:val="auto"/>
        </w:rPr>
        <w:t xml:space="preserve">2 participants. This also reflects the society </w:t>
      </w:r>
      <w:proofErr w:type="gramStart"/>
      <w:r w:rsidR="000E60DC">
        <w:rPr>
          <w:color w:val="auto"/>
        </w:rPr>
        <w:t>attendance as a whole</w:t>
      </w:r>
      <w:proofErr w:type="gramEnd"/>
      <w:r w:rsidR="000E60DC">
        <w:rPr>
          <w:color w:val="auto"/>
        </w:rPr>
        <w:t>.</w:t>
      </w:r>
    </w:p>
    <w:p w14:paraId="1FDC01CA" w14:textId="09C4E750" w:rsidR="000E60DC" w:rsidRDefault="000E60DC" w:rsidP="00734F77">
      <w:pPr>
        <w:rPr>
          <w:color w:val="auto"/>
        </w:rPr>
      </w:pPr>
      <w:r>
        <w:rPr>
          <w:color w:val="auto"/>
        </w:rPr>
        <w:t xml:space="preserve">However, I would say that, for those that participated, the experience itself was </w:t>
      </w:r>
      <w:proofErr w:type="gramStart"/>
      <w:r>
        <w:rPr>
          <w:color w:val="auto"/>
        </w:rPr>
        <w:t>very unique</w:t>
      </w:r>
      <w:proofErr w:type="gramEnd"/>
      <w:r>
        <w:rPr>
          <w:color w:val="auto"/>
        </w:rPr>
        <w:t xml:space="preserve">, and I think it helped open </w:t>
      </w:r>
      <w:r w:rsidR="00657F05">
        <w:rPr>
          <w:color w:val="auto"/>
        </w:rPr>
        <w:t xml:space="preserve">the eyes of those involved as to just how much they know about HTML and CSS. Some who came in with </w:t>
      </w:r>
      <w:r w:rsidR="002B0242">
        <w:rPr>
          <w:color w:val="auto"/>
        </w:rPr>
        <w:t>an air of</w:t>
      </w:r>
      <w:r w:rsidR="00B80D66">
        <w:rPr>
          <w:color w:val="auto"/>
        </w:rPr>
        <w:t xml:space="preserve"> </w:t>
      </w:r>
      <w:r w:rsidR="00C66F33">
        <w:rPr>
          <w:color w:val="auto"/>
        </w:rPr>
        <w:t>superiority</w:t>
      </w:r>
      <w:r w:rsidR="00B80D66">
        <w:rPr>
          <w:color w:val="auto"/>
        </w:rPr>
        <w:t xml:space="preserve"> or proficiency soon realized that this task </w:t>
      </w:r>
      <w:r w:rsidR="0083246E">
        <w:rPr>
          <w:color w:val="auto"/>
        </w:rPr>
        <w:t>was different than they assumed.</w:t>
      </w:r>
      <w:r w:rsidR="00C66F33">
        <w:rPr>
          <w:color w:val="auto"/>
        </w:rPr>
        <w:t xml:space="preserve"> The best-looking final results often went to those who knew the basic of HTML and CSS, as opposed to those that knew more advanced tactics, but just used </w:t>
      </w:r>
      <w:proofErr w:type="gramStart"/>
      <w:r w:rsidR="00C66F33">
        <w:rPr>
          <w:color w:val="auto"/>
        </w:rPr>
        <w:t>auto-complete</w:t>
      </w:r>
      <w:proofErr w:type="gramEnd"/>
      <w:r w:rsidR="00C66F33">
        <w:rPr>
          <w:color w:val="auto"/>
        </w:rPr>
        <w:t xml:space="preserve"> </w:t>
      </w:r>
      <w:r w:rsidR="00B647B9">
        <w:rPr>
          <w:color w:val="auto"/>
        </w:rPr>
        <w:t>to build the basic frame.</w:t>
      </w:r>
    </w:p>
    <w:p w14:paraId="53EDE619" w14:textId="77777777" w:rsidR="00734F77" w:rsidRDefault="00734F77" w:rsidP="00734F77">
      <w:pPr>
        <w:rPr>
          <w:color w:val="auto"/>
        </w:rPr>
      </w:pPr>
    </w:p>
    <w:p w14:paraId="68A13023" w14:textId="77777777" w:rsidR="00734F77" w:rsidRDefault="00734F77" w:rsidP="00734F77">
      <w:pPr>
        <w:pStyle w:val="Heading4"/>
        <w:rPr>
          <w:color w:val="auto"/>
        </w:rPr>
      </w:pPr>
      <w:r>
        <w:rPr>
          <w:color w:val="auto"/>
        </w:rPr>
        <w:t>Outcome - Personal</w:t>
      </w:r>
    </w:p>
    <w:p w14:paraId="205AB6BE" w14:textId="7C451D47" w:rsidR="00734F77" w:rsidRDefault="000F1EDB" w:rsidP="00734F77">
      <w:pPr>
        <w:rPr>
          <w:color w:val="auto"/>
        </w:rPr>
      </w:pPr>
      <w:r>
        <w:rPr>
          <w:color w:val="auto"/>
        </w:rPr>
        <w:t xml:space="preserve">Naturally, this experience improved my HTML skills as I dug into making each website work with the unique CITD stipulations. </w:t>
      </w:r>
      <w:r w:rsidR="009E7A7D">
        <w:rPr>
          <w:color w:val="auto"/>
        </w:rPr>
        <w:t xml:space="preserve">I can’t say that I’m proficient, but I’ve improved. This experience also helped me </w:t>
      </w:r>
      <w:r w:rsidR="009B2565">
        <w:rPr>
          <w:color w:val="auto"/>
        </w:rPr>
        <w:t>better plan and serve a desired deliverable</w:t>
      </w:r>
      <w:r w:rsidR="005868AE">
        <w:rPr>
          <w:color w:val="auto"/>
        </w:rPr>
        <w:t xml:space="preserve">: if I didn’t </w:t>
      </w:r>
      <w:r w:rsidR="005232D8">
        <w:rPr>
          <w:color w:val="auto"/>
        </w:rPr>
        <w:t>make content for the event, it wouldn’t happen</w:t>
      </w:r>
      <w:r w:rsidR="001633C5">
        <w:rPr>
          <w:color w:val="auto"/>
        </w:rPr>
        <w:t xml:space="preserve">, and this is especially bad when it’s already </w:t>
      </w:r>
      <w:r w:rsidR="000119CF">
        <w:rPr>
          <w:color w:val="auto"/>
        </w:rPr>
        <w:t>a planned event.</w:t>
      </w:r>
    </w:p>
    <w:p w14:paraId="52C338E6" w14:textId="0FEB57EC" w:rsidR="00BE132A" w:rsidRDefault="003869C2" w:rsidP="00734F77">
      <w:pPr>
        <w:rPr>
          <w:color w:val="auto"/>
        </w:rPr>
      </w:pPr>
      <w:r>
        <w:rPr>
          <w:color w:val="auto"/>
        </w:rPr>
        <w:t xml:space="preserve">I also realized more what helps me, and what hinders me, when trying to concentrate on a more complex problem. </w:t>
      </w:r>
      <w:r w:rsidR="002E63BA">
        <w:rPr>
          <w:color w:val="auto"/>
        </w:rPr>
        <w:t xml:space="preserve">I don’t especially like loud distractions, and if I’m in that environment, </w:t>
      </w:r>
      <w:r w:rsidR="00DF3F56">
        <w:rPr>
          <w:color w:val="auto"/>
        </w:rPr>
        <w:t>I work at a slower pace</w:t>
      </w:r>
      <w:r w:rsidR="00B87E8D">
        <w:rPr>
          <w:color w:val="auto"/>
        </w:rPr>
        <w:t>—it’s not impossible, it’s just not as efficient.</w:t>
      </w:r>
    </w:p>
    <w:p w14:paraId="5298C0E4" w14:textId="4D473039" w:rsidR="00BE132A" w:rsidRDefault="00BE132A" w:rsidP="00734F77">
      <w:pPr>
        <w:rPr>
          <w:color w:val="auto"/>
        </w:rPr>
      </w:pPr>
      <w:r>
        <w:rPr>
          <w:color w:val="auto"/>
        </w:rPr>
        <w:t xml:space="preserve">Like DLC, I could have done better in advertising the event, as well as the CIT </w:t>
      </w:r>
      <w:proofErr w:type="gramStart"/>
      <w:r>
        <w:rPr>
          <w:color w:val="auto"/>
        </w:rPr>
        <w:t>society as a whole</w:t>
      </w:r>
      <w:proofErr w:type="gramEnd"/>
      <w:r>
        <w:rPr>
          <w:color w:val="auto"/>
        </w:rPr>
        <w:t xml:space="preserve">. </w:t>
      </w:r>
      <w:r w:rsidR="00BB59E9">
        <w:rPr>
          <w:color w:val="auto"/>
        </w:rPr>
        <w:t>T</w:t>
      </w:r>
      <w:r w:rsidR="0054332D">
        <w:rPr>
          <w:color w:val="auto"/>
        </w:rPr>
        <w:t xml:space="preserve">rying to build up the society </w:t>
      </w:r>
      <w:r w:rsidR="00BB59E9">
        <w:rPr>
          <w:color w:val="auto"/>
        </w:rPr>
        <w:t xml:space="preserve">will take effort, and I need to “put my back into it” to ensure that the events I’m planning </w:t>
      </w:r>
      <w:proofErr w:type="gramStart"/>
      <w:r w:rsidR="00BB59E9">
        <w:rPr>
          <w:color w:val="auto"/>
        </w:rPr>
        <w:t>actually have</w:t>
      </w:r>
      <w:proofErr w:type="gramEnd"/>
      <w:r w:rsidR="00BB59E9">
        <w:rPr>
          <w:color w:val="auto"/>
        </w:rPr>
        <w:t xml:space="preserve"> people participating in them.</w:t>
      </w:r>
    </w:p>
    <w:p w14:paraId="3F11CD94" w14:textId="29087C8F" w:rsidR="00BB59E9" w:rsidRDefault="00BB59E9" w:rsidP="00734F77">
      <w:pPr>
        <w:rPr>
          <w:color w:val="auto"/>
        </w:rPr>
      </w:pPr>
    </w:p>
    <w:p w14:paraId="459F52F7" w14:textId="0C3E9F7B" w:rsidR="00BB59E9" w:rsidRDefault="00BB59E9" w:rsidP="00734F77">
      <w:pPr>
        <w:rPr>
          <w:color w:val="auto"/>
        </w:rPr>
      </w:pPr>
    </w:p>
    <w:p w14:paraId="5978EBAD" w14:textId="0A9B5031" w:rsidR="00BB59E9" w:rsidRDefault="00BB59E9" w:rsidP="00734F77">
      <w:pPr>
        <w:rPr>
          <w:color w:val="auto"/>
        </w:rPr>
      </w:pPr>
    </w:p>
    <w:p w14:paraId="2B8751DE" w14:textId="77777777" w:rsidR="00BB59E9" w:rsidRDefault="0079631A" w:rsidP="00BB59E9">
      <w:pPr>
        <w:rPr>
          <w:color w:val="auto"/>
        </w:rPr>
      </w:pPr>
      <w:r>
        <w:rPr>
          <w:b/>
          <w:i/>
          <w:szCs w:val="28"/>
        </w:rPr>
        <w:pict w14:anchorId="1956A0B8">
          <v:rect id="_x0000_i1029" style="width:0;height:1.5pt" o:hralign="center" o:hrstd="t" o:hr="t" fillcolor="#a0a0a0" stroked="f"/>
        </w:pict>
      </w:r>
    </w:p>
    <w:p w14:paraId="015C8A5E" w14:textId="31C58537" w:rsidR="00BB59E9" w:rsidRDefault="00BB59E9" w:rsidP="00BB59E9">
      <w:pPr>
        <w:pStyle w:val="Heading3"/>
        <w:rPr>
          <w:b/>
          <w:i w:val="0"/>
          <w:sz w:val="72"/>
          <w:szCs w:val="72"/>
        </w:rPr>
      </w:pPr>
      <w:r>
        <w:rPr>
          <w:b/>
          <w:i w:val="0"/>
          <w:sz w:val="72"/>
          <w:szCs w:val="72"/>
        </w:rPr>
        <w:lastRenderedPageBreak/>
        <w:t>Dependent</w:t>
      </w:r>
    </w:p>
    <w:p w14:paraId="5634EE05" w14:textId="77777777" w:rsidR="00BB59E9" w:rsidRPr="00850A8D" w:rsidRDefault="0079631A" w:rsidP="00BB59E9">
      <w:pPr>
        <w:pStyle w:val="Heading3"/>
        <w:rPr>
          <w:b/>
          <w:i w:val="0"/>
          <w:sz w:val="28"/>
          <w:szCs w:val="28"/>
        </w:rPr>
      </w:pPr>
      <w:r>
        <w:rPr>
          <w:b/>
          <w:i w:val="0"/>
          <w:sz w:val="28"/>
          <w:szCs w:val="28"/>
        </w:rPr>
        <w:pict w14:anchorId="2B606173">
          <v:rect id="_x0000_i1030" style="width:0;height:1.5pt" o:hralign="center" o:hrstd="t" o:hr="t" fillcolor="#a0a0a0" stroked="f"/>
        </w:pict>
      </w:r>
    </w:p>
    <w:p w14:paraId="479C26A9" w14:textId="77777777" w:rsidR="00BB59E9" w:rsidRDefault="00BB59E9" w:rsidP="00BB59E9">
      <w:pPr>
        <w:rPr>
          <w:color w:val="auto"/>
        </w:rPr>
      </w:pPr>
    </w:p>
    <w:p w14:paraId="4C83F577" w14:textId="620E5417" w:rsidR="00BB59E9" w:rsidRDefault="00BB59E9" w:rsidP="00BB59E9">
      <w:pPr>
        <w:pStyle w:val="Heading3"/>
        <w:rPr>
          <w:b/>
          <w:i w:val="0"/>
          <w:sz w:val="44"/>
        </w:rPr>
      </w:pPr>
      <w:r>
        <w:rPr>
          <w:b/>
          <w:i w:val="0"/>
          <w:sz w:val="44"/>
        </w:rPr>
        <w:t>CIT 380</w:t>
      </w:r>
    </w:p>
    <w:p w14:paraId="7D6CA86C" w14:textId="77777777" w:rsidR="00BB59E9" w:rsidRDefault="00BB59E9" w:rsidP="00BB59E9">
      <w:pPr>
        <w:rPr>
          <w:rFonts w:eastAsia="Times New Roman"/>
        </w:rPr>
      </w:pPr>
    </w:p>
    <w:p w14:paraId="03601D74" w14:textId="7871BE3A" w:rsidR="00BB59E9" w:rsidRDefault="00C91B89" w:rsidP="00BB59E9">
      <w:pPr>
        <w:rPr>
          <w:color w:val="auto"/>
        </w:rPr>
      </w:pPr>
      <w:r>
        <w:rPr>
          <w:color w:val="auto"/>
        </w:rPr>
        <w:t xml:space="preserve">I decided to take CIT 380 because I received some advice </w:t>
      </w:r>
      <w:r w:rsidR="009F1626">
        <w:rPr>
          <w:color w:val="auto"/>
        </w:rPr>
        <w:t>saying that my busiest semester would be the best time to take it. Since the class was “</w:t>
      </w:r>
      <w:r w:rsidR="00BF4BAD">
        <w:rPr>
          <w:color w:val="auto"/>
        </w:rPr>
        <w:t>pretty easy”</w:t>
      </w:r>
      <w:r w:rsidR="002645BE">
        <w:rPr>
          <w:color w:val="auto"/>
        </w:rPr>
        <w:t xml:space="preserve"> I was assured I wouldn’t have to worry so much about it. </w:t>
      </w:r>
      <w:r w:rsidR="00095849">
        <w:rPr>
          <w:color w:val="auto"/>
        </w:rPr>
        <w:t>I probably should have realized earlier how incorrect this was.</w:t>
      </w:r>
    </w:p>
    <w:p w14:paraId="3E9BBD44" w14:textId="77B8BFD4" w:rsidR="00095849" w:rsidRDefault="00095849" w:rsidP="00BB59E9">
      <w:pPr>
        <w:rPr>
          <w:color w:val="auto"/>
        </w:rPr>
      </w:pPr>
    </w:p>
    <w:p w14:paraId="0337FA3C" w14:textId="77777777" w:rsidR="00095849" w:rsidRPr="0071082F" w:rsidRDefault="00095849" w:rsidP="00095849">
      <w:pPr>
        <w:pStyle w:val="Heading4"/>
        <w:rPr>
          <w:color w:val="auto"/>
        </w:rPr>
      </w:pPr>
      <w:r>
        <w:rPr>
          <w:color w:val="auto"/>
        </w:rPr>
        <w:t>Organization</w:t>
      </w:r>
    </w:p>
    <w:p w14:paraId="15877650" w14:textId="5C385863" w:rsidR="005B092C" w:rsidRDefault="00095849" w:rsidP="005B092C">
      <w:pPr>
        <w:rPr>
          <w:color w:val="auto"/>
        </w:rPr>
      </w:pPr>
      <w:r>
        <w:rPr>
          <w:color w:val="auto"/>
        </w:rPr>
        <w:t>During class periods, I didn’t align myself with any sort of group, because I already</w:t>
      </w:r>
      <w:r w:rsidR="002A59EB">
        <w:rPr>
          <w:color w:val="auto"/>
        </w:rPr>
        <w:t xml:space="preserve"> mostly</w:t>
      </w:r>
      <w:r>
        <w:rPr>
          <w:color w:val="auto"/>
        </w:rPr>
        <w:t xml:space="preserve"> knew what I needed to do</w:t>
      </w:r>
      <w:r w:rsidR="005B092C">
        <w:rPr>
          <w:color w:val="auto"/>
        </w:rPr>
        <w:t xml:space="preserve"> project-wise.</w:t>
      </w:r>
      <w:r>
        <w:rPr>
          <w:color w:val="auto"/>
        </w:rPr>
        <w:t xml:space="preserve"> </w:t>
      </w:r>
      <w:r w:rsidR="00C96AF6">
        <w:rPr>
          <w:color w:val="auto"/>
        </w:rPr>
        <w:t>I was not trying to avoid people, but at the time, I didn’t really see a need for them.</w:t>
      </w:r>
      <w:r w:rsidR="00FB697D">
        <w:rPr>
          <w:color w:val="auto"/>
        </w:rPr>
        <w:t xml:space="preserve"> In fact, going to class was sometimes very distracting, as there were…some certain class members</w:t>
      </w:r>
      <w:r w:rsidR="00C72E8F">
        <w:rPr>
          <w:color w:val="auto"/>
        </w:rPr>
        <w:t xml:space="preserve">, who didn’t care at all, and were quite disruptive. </w:t>
      </w:r>
      <w:r w:rsidR="00305DC7">
        <w:rPr>
          <w:color w:val="auto"/>
        </w:rPr>
        <w:t xml:space="preserve">Looking back, I probably should have just </w:t>
      </w:r>
      <w:r w:rsidR="00CC4D45">
        <w:rPr>
          <w:color w:val="auto"/>
        </w:rPr>
        <w:t>joined a group and completed a relatively straightforward project with</w:t>
      </w:r>
      <w:r w:rsidR="00415B40">
        <w:rPr>
          <w:color w:val="auto"/>
        </w:rPr>
        <w:t xml:space="preserve"> another group that finished a month before the semester ended, or something like that.</w:t>
      </w:r>
    </w:p>
    <w:p w14:paraId="2757BD3F" w14:textId="77777777" w:rsidR="00143069" w:rsidRPr="00FB697D" w:rsidRDefault="00143069" w:rsidP="005B092C">
      <w:pPr>
        <w:rPr>
          <w:color w:val="auto"/>
        </w:rPr>
      </w:pPr>
    </w:p>
    <w:p w14:paraId="30F7DF90" w14:textId="77777777" w:rsidR="00143069" w:rsidRPr="0071082F" w:rsidRDefault="00143069" w:rsidP="00143069">
      <w:pPr>
        <w:pStyle w:val="Heading4"/>
        <w:rPr>
          <w:color w:val="auto"/>
        </w:rPr>
      </w:pPr>
      <w:r>
        <w:rPr>
          <w:color w:val="auto"/>
        </w:rPr>
        <w:t>time</w:t>
      </w:r>
    </w:p>
    <w:p w14:paraId="1A450EC3" w14:textId="655C4FF7" w:rsidR="00BB105A" w:rsidRDefault="000D263A" w:rsidP="00143069">
      <w:pPr>
        <w:rPr>
          <w:color w:val="auto"/>
        </w:rPr>
      </w:pPr>
      <w:r>
        <w:rPr>
          <w:color w:val="auto"/>
        </w:rPr>
        <w:t xml:space="preserve">Perhaps </w:t>
      </w:r>
      <w:r w:rsidR="00C87CC3">
        <w:rPr>
          <w:color w:val="auto"/>
        </w:rPr>
        <w:t xml:space="preserve">I do get </w:t>
      </w:r>
      <w:r w:rsidR="00CD622F">
        <w:rPr>
          <w:color w:val="auto"/>
        </w:rPr>
        <w:t>the</w:t>
      </w:r>
      <w:r w:rsidR="00C87CC3">
        <w:rPr>
          <w:color w:val="auto"/>
        </w:rPr>
        <w:t xml:space="preserve"> endurance award. I attended </w:t>
      </w:r>
      <w:r w:rsidR="00110635">
        <w:rPr>
          <w:color w:val="auto"/>
        </w:rPr>
        <w:t xml:space="preserve">class every </w:t>
      </w:r>
      <w:r w:rsidR="00CC7018">
        <w:rPr>
          <w:color w:val="auto"/>
        </w:rPr>
        <w:t xml:space="preserve">available </w:t>
      </w:r>
      <w:r w:rsidR="00110635">
        <w:rPr>
          <w:color w:val="auto"/>
        </w:rPr>
        <w:t xml:space="preserve">day except for 2 periods </w:t>
      </w:r>
      <w:r w:rsidR="00CC7018">
        <w:rPr>
          <w:color w:val="auto"/>
        </w:rPr>
        <w:t xml:space="preserve">I think </w:t>
      </w:r>
      <w:r w:rsidR="00110635">
        <w:rPr>
          <w:color w:val="auto"/>
        </w:rPr>
        <w:t xml:space="preserve">when I was sick. </w:t>
      </w:r>
      <w:r w:rsidR="007D0A15">
        <w:rPr>
          <w:color w:val="auto"/>
        </w:rPr>
        <w:t>I will admit up front that a fair amount</w:t>
      </w:r>
      <w:r w:rsidR="00A177CA">
        <w:rPr>
          <w:color w:val="auto"/>
        </w:rPr>
        <w:t xml:space="preserve"> of class time was not beneficial. </w:t>
      </w:r>
      <w:proofErr w:type="gramStart"/>
      <w:r w:rsidR="0081676D">
        <w:rPr>
          <w:color w:val="auto"/>
        </w:rPr>
        <w:t>Essentially</w:t>
      </w:r>
      <w:proofErr w:type="gramEnd"/>
      <w:r w:rsidR="0081676D">
        <w:rPr>
          <w:color w:val="auto"/>
        </w:rPr>
        <w:t xml:space="preserve"> I waited for those moments when the instructor would speak</w:t>
      </w:r>
      <w:r w:rsidR="00D90C62">
        <w:rPr>
          <w:color w:val="auto"/>
        </w:rPr>
        <w:t xml:space="preserve"> or explain a principle, and most other times I did work for projects</w:t>
      </w:r>
      <w:r w:rsidR="00411739">
        <w:rPr>
          <w:color w:val="auto"/>
        </w:rPr>
        <w:t xml:space="preserve">. The politics during the first third of the semester on who </w:t>
      </w:r>
      <w:proofErr w:type="gramStart"/>
      <w:r w:rsidR="00411739">
        <w:rPr>
          <w:color w:val="auto"/>
        </w:rPr>
        <w:t>actually was</w:t>
      </w:r>
      <w:proofErr w:type="gramEnd"/>
      <w:r w:rsidR="00411739">
        <w:rPr>
          <w:color w:val="auto"/>
        </w:rPr>
        <w:t xml:space="preserve"> going to “lead” the class </w:t>
      </w:r>
      <w:r w:rsidR="001F6DC3">
        <w:rPr>
          <w:color w:val="auto"/>
        </w:rPr>
        <w:t xml:space="preserve">were more distracting than helpful, and I wondered if I should even attend class after that. </w:t>
      </w:r>
      <w:r w:rsidR="00BB105A">
        <w:rPr>
          <w:color w:val="auto"/>
        </w:rPr>
        <w:t>But I stayed, clapped for the presentations that some gave, and voiced my opinion a</w:t>
      </w:r>
      <w:r w:rsidR="00A57408">
        <w:rPr>
          <w:color w:val="auto"/>
        </w:rPr>
        <w:t>s needed.</w:t>
      </w:r>
    </w:p>
    <w:p w14:paraId="5DBFF355" w14:textId="630BAA2D" w:rsidR="00A57408" w:rsidRDefault="00A57408" w:rsidP="00143069">
      <w:pPr>
        <w:rPr>
          <w:color w:val="auto"/>
        </w:rPr>
      </w:pPr>
    </w:p>
    <w:p w14:paraId="782A3942" w14:textId="77777777" w:rsidR="00E04F2A" w:rsidRDefault="00E04F2A" w:rsidP="00E04F2A">
      <w:pPr>
        <w:pStyle w:val="Heading4"/>
        <w:rPr>
          <w:color w:val="auto"/>
        </w:rPr>
      </w:pPr>
      <w:r>
        <w:rPr>
          <w:color w:val="auto"/>
        </w:rPr>
        <w:t>Outcome - Broad</w:t>
      </w:r>
    </w:p>
    <w:p w14:paraId="52BEB5DB" w14:textId="4926E3E6" w:rsidR="00E04F2A" w:rsidRDefault="00160B5B" w:rsidP="00E04F2A">
      <w:pPr>
        <w:rPr>
          <w:color w:val="auto"/>
        </w:rPr>
      </w:pPr>
      <w:r>
        <w:rPr>
          <w:color w:val="auto"/>
        </w:rPr>
        <w:t>Based on my grade in Canvas, I have failed this class</w:t>
      </w:r>
      <w:r w:rsidR="00CE2F04">
        <w:rPr>
          <w:color w:val="auto"/>
        </w:rPr>
        <w:t>. I believe I only completed 3 assignments</w:t>
      </w:r>
      <w:r w:rsidR="00B03CD5">
        <w:rPr>
          <w:color w:val="auto"/>
        </w:rPr>
        <w:t xml:space="preserve"> from those posted</w:t>
      </w:r>
      <w:r w:rsidR="0091300A">
        <w:rPr>
          <w:color w:val="auto"/>
        </w:rPr>
        <w:t xml:space="preserve">. I think my initial realization during the beginning of the semester that they were not “required” killed my motivation to </w:t>
      </w:r>
      <w:r w:rsidR="0091300A">
        <w:rPr>
          <w:color w:val="auto"/>
        </w:rPr>
        <w:lastRenderedPageBreak/>
        <w:t>do</w:t>
      </w:r>
      <w:r w:rsidR="00413C5F">
        <w:rPr>
          <w:color w:val="auto"/>
        </w:rPr>
        <w:t xml:space="preserve"> them. </w:t>
      </w:r>
      <w:r w:rsidR="006C34A4">
        <w:rPr>
          <w:color w:val="auto"/>
        </w:rPr>
        <w:t>T</w:t>
      </w:r>
      <w:r w:rsidR="00413C5F">
        <w:rPr>
          <w:color w:val="auto"/>
        </w:rPr>
        <w:t>hings like discussion boards</w:t>
      </w:r>
      <w:r w:rsidR="006C34A4">
        <w:rPr>
          <w:color w:val="auto"/>
        </w:rPr>
        <w:t xml:space="preserve"> seemed very unappealing </w:t>
      </w:r>
      <w:r w:rsidR="00385923">
        <w:rPr>
          <w:color w:val="auto"/>
        </w:rPr>
        <w:t xml:space="preserve">compared to </w:t>
      </w:r>
      <w:proofErr w:type="gramStart"/>
      <w:r w:rsidR="00385923">
        <w:rPr>
          <w:color w:val="auto"/>
        </w:rPr>
        <w:t>actually completing</w:t>
      </w:r>
      <w:proofErr w:type="gramEnd"/>
      <w:r w:rsidR="00385923">
        <w:rPr>
          <w:color w:val="auto"/>
        </w:rPr>
        <w:t xml:space="preserve"> the projects. I did study from a </w:t>
      </w:r>
      <w:r w:rsidR="007251F8">
        <w:rPr>
          <w:color w:val="auto"/>
        </w:rPr>
        <w:t>selection of the resources included in the course, mostly towards the end of the semester, trying to bolster my knowledge of project management principles and vocabulary. I don’t think I did especially well in this</w:t>
      </w:r>
      <w:r w:rsidR="00DA0467">
        <w:rPr>
          <w:color w:val="auto"/>
        </w:rPr>
        <w:t xml:space="preserve">, </w:t>
      </w:r>
      <w:r w:rsidR="00BE68DA">
        <w:rPr>
          <w:color w:val="auto"/>
        </w:rPr>
        <w:t>because I believed I would learn more by experiencing project management as opposed to just reading about it</w:t>
      </w:r>
      <w:r w:rsidR="00E82DBF">
        <w:rPr>
          <w:color w:val="auto"/>
        </w:rPr>
        <w:t>. However, going to class and hearing</w:t>
      </w:r>
      <w:r w:rsidR="00AB2015">
        <w:rPr>
          <w:color w:val="auto"/>
        </w:rPr>
        <w:t xml:space="preserve"> phrases or concepts here and there made me self-</w:t>
      </w:r>
      <w:r w:rsidR="006C7719">
        <w:rPr>
          <w:color w:val="auto"/>
        </w:rPr>
        <w:t>conscious</w:t>
      </w:r>
      <w:r w:rsidR="00AB2015">
        <w:rPr>
          <w:color w:val="auto"/>
        </w:rPr>
        <w:t xml:space="preserve"> at</w:t>
      </w:r>
      <w:r w:rsidR="006C7719">
        <w:rPr>
          <w:color w:val="auto"/>
        </w:rPr>
        <w:t xml:space="preserve"> my ignorance of the “lingo.”</w:t>
      </w:r>
    </w:p>
    <w:p w14:paraId="451CF16E" w14:textId="77777777" w:rsidR="007251F8" w:rsidRDefault="007251F8" w:rsidP="00E04F2A">
      <w:pPr>
        <w:rPr>
          <w:color w:val="auto"/>
        </w:rPr>
      </w:pPr>
    </w:p>
    <w:p w14:paraId="7953796F" w14:textId="77777777" w:rsidR="00E04F2A" w:rsidRDefault="00E04F2A" w:rsidP="00E04F2A">
      <w:pPr>
        <w:pStyle w:val="Heading4"/>
        <w:rPr>
          <w:color w:val="auto"/>
        </w:rPr>
      </w:pPr>
      <w:r>
        <w:rPr>
          <w:color w:val="auto"/>
        </w:rPr>
        <w:t>Outcome - Personal</w:t>
      </w:r>
    </w:p>
    <w:p w14:paraId="5A86520F" w14:textId="4FE7E1A8" w:rsidR="00E718E8" w:rsidRDefault="00265EC3" w:rsidP="00E04F2A">
      <w:pPr>
        <w:rPr>
          <w:color w:val="auto"/>
        </w:rPr>
      </w:pPr>
      <w:r>
        <w:rPr>
          <w:color w:val="auto"/>
        </w:rPr>
        <w:t>This class is unique</w:t>
      </w:r>
      <w:r w:rsidR="00486081">
        <w:rPr>
          <w:color w:val="auto"/>
        </w:rPr>
        <w:t xml:space="preserve">. </w:t>
      </w:r>
      <w:r w:rsidR="00FE21A9">
        <w:rPr>
          <w:color w:val="auto"/>
        </w:rPr>
        <w:t>I would say that I’ve grown a lot as a project manager this semester</w:t>
      </w:r>
      <w:r w:rsidR="00B21C36">
        <w:rPr>
          <w:color w:val="auto"/>
        </w:rPr>
        <w:t>, but I could have been better.</w:t>
      </w:r>
      <w:r w:rsidR="00197B51">
        <w:rPr>
          <w:color w:val="auto"/>
        </w:rPr>
        <w:t xml:space="preserve"> Like other students have done in the past, I think I let </w:t>
      </w:r>
      <w:r w:rsidR="007E08C6">
        <w:rPr>
          <w:color w:val="auto"/>
        </w:rPr>
        <w:t xml:space="preserve">the completion of projects get in the way of </w:t>
      </w:r>
      <w:r w:rsidR="008E32AC">
        <w:rPr>
          <w:color w:val="auto"/>
        </w:rPr>
        <w:t xml:space="preserve">understanding the material. I know that actual experience as a project manager is very valuable, but </w:t>
      </w:r>
      <w:r w:rsidR="00312F84">
        <w:rPr>
          <w:color w:val="auto"/>
        </w:rPr>
        <w:t>in my opinion, the balance between projects and theory could have been better.</w:t>
      </w:r>
    </w:p>
    <w:p w14:paraId="0DC8BD94" w14:textId="47495C7A" w:rsidR="00363C26" w:rsidRDefault="00363C26" w:rsidP="00E04F2A">
      <w:pPr>
        <w:rPr>
          <w:color w:val="auto"/>
        </w:rPr>
      </w:pPr>
      <w:r>
        <w:rPr>
          <w:color w:val="auto"/>
        </w:rPr>
        <w:t xml:space="preserve">I </w:t>
      </w:r>
      <w:proofErr w:type="gramStart"/>
      <w:r>
        <w:rPr>
          <w:color w:val="auto"/>
        </w:rPr>
        <w:t>actually feel</w:t>
      </w:r>
      <w:proofErr w:type="gramEnd"/>
      <w:r>
        <w:rPr>
          <w:color w:val="auto"/>
        </w:rPr>
        <w:t xml:space="preserve"> this urge to tell future students about the class, and how to actually navigate it. Maybe that’s a good thing? I would tell a prospective student to take the class in a flex-semester, to really dig into the knowledge, and in all honesty, not show up to the first day of class knowing what you want to do in a project. Join a group that has no idea what they’re doing and sling some ideas around until something sticks. Understand the vocabulary, make weekly or bi-weekly reports, meet with the instructor 5 or more times, and bug everyone in the class with new ideas and project updates.</w:t>
      </w:r>
      <w:r w:rsidR="00D53430">
        <w:rPr>
          <w:color w:val="auto"/>
        </w:rPr>
        <w:t xml:space="preserve"> </w:t>
      </w:r>
      <w:r w:rsidR="00EA58D8">
        <w:rPr>
          <w:color w:val="auto"/>
        </w:rPr>
        <w:t>Then, I believe,</w:t>
      </w:r>
      <w:r w:rsidR="008C50D0">
        <w:rPr>
          <w:color w:val="auto"/>
        </w:rPr>
        <w:t xml:space="preserve"> the students would understand</w:t>
      </w:r>
      <w:r w:rsidR="00922FB2">
        <w:rPr>
          <w:color w:val="auto"/>
        </w:rPr>
        <w:t>.</w:t>
      </w:r>
      <w:r w:rsidR="000A78DF">
        <w:rPr>
          <w:color w:val="auto"/>
        </w:rPr>
        <w:t xml:space="preserve"> </w:t>
      </w:r>
      <w:bookmarkStart w:id="2" w:name="_GoBack"/>
      <w:bookmarkEnd w:id="2"/>
    </w:p>
    <w:p w14:paraId="7448068F" w14:textId="0A309496" w:rsidR="003B29A2" w:rsidRDefault="003B29A2" w:rsidP="00E04F2A">
      <w:pPr>
        <w:rPr>
          <w:color w:val="auto"/>
        </w:rPr>
      </w:pPr>
    </w:p>
    <w:p w14:paraId="04C1030E" w14:textId="1D7FE3E2" w:rsidR="003B29A2" w:rsidRDefault="0079631A" w:rsidP="00E04F2A">
      <w:pPr>
        <w:rPr>
          <w:color w:val="auto"/>
        </w:rPr>
      </w:pPr>
      <w:r>
        <w:rPr>
          <w:b/>
          <w:szCs w:val="28"/>
        </w:rPr>
        <w:pict w14:anchorId="127E9752">
          <v:rect id="_x0000_i1031" style="width:0;height:1.5pt" o:hralign="center" o:hrstd="t" o:hr="t" fillcolor="#a0a0a0" stroked="f"/>
        </w:pict>
      </w:r>
    </w:p>
    <w:p w14:paraId="5A80045D" w14:textId="67173A64" w:rsidR="003412FF" w:rsidRDefault="003412FF" w:rsidP="00E04F2A">
      <w:pPr>
        <w:rPr>
          <w:color w:val="auto"/>
        </w:rPr>
      </w:pPr>
    </w:p>
    <w:p w14:paraId="0127FEA6" w14:textId="77777777" w:rsidR="006A09AC" w:rsidRDefault="006A09AC" w:rsidP="00E04F2A">
      <w:pPr>
        <w:rPr>
          <w:color w:val="auto"/>
        </w:rPr>
      </w:pPr>
    </w:p>
    <w:p w14:paraId="7F65C42B" w14:textId="60E7A2BE" w:rsidR="003412FF" w:rsidRPr="006A09AC" w:rsidRDefault="00024F2E" w:rsidP="001557F3">
      <w:pPr>
        <w:jc w:val="center"/>
        <w:rPr>
          <w:i/>
          <w:iCs/>
          <w:color w:val="auto"/>
          <w:sz w:val="26"/>
          <w:szCs w:val="26"/>
        </w:rPr>
      </w:pPr>
      <w:r w:rsidRPr="006A09AC">
        <w:rPr>
          <w:i/>
          <w:iCs/>
          <w:color w:val="auto"/>
          <w:sz w:val="26"/>
          <w:szCs w:val="26"/>
        </w:rPr>
        <w:t xml:space="preserve">“I returned, and saw under the sun, that the race is not to the swift, not the battle to the strong, neither yet bread to the wise, nor yet riches to men of understanding, nor yet </w:t>
      </w:r>
      <w:proofErr w:type="spellStart"/>
      <w:r w:rsidRPr="006A09AC">
        <w:rPr>
          <w:i/>
          <w:iCs/>
          <w:color w:val="auto"/>
          <w:sz w:val="26"/>
          <w:szCs w:val="26"/>
        </w:rPr>
        <w:t>favour</w:t>
      </w:r>
      <w:proofErr w:type="spellEnd"/>
      <w:r w:rsidRPr="006A09AC">
        <w:rPr>
          <w:i/>
          <w:iCs/>
          <w:color w:val="auto"/>
          <w:sz w:val="26"/>
          <w:szCs w:val="26"/>
        </w:rPr>
        <w:t xml:space="preserve"> to men of skill; but time and chance </w:t>
      </w:r>
      <w:proofErr w:type="spellStart"/>
      <w:r w:rsidRPr="006A09AC">
        <w:rPr>
          <w:i/>
          <w:iCs/>
          <w:color w:val="auto"/>
          <w:sz w:val="26"/>
          <w:szCs w:val="26"/>
        </w:rPr>
        <w:t>happeneth</w:t>
      </w:r>
      <w:proofErr w:type="spellEnd"/>
      <w:r w:rsidRPr="006A09AC">
        <w:rPr>
          <w:i/>
          <w:iCs/>
          <w:color w:val="auto"/>
          <w:sz w:val="26"/>
          <w:szCs w:val="26"/>
        </w:rPr>
        <w:t xml:space="preserve"> to them all.”</w:t>
      </w:r>
    </w:p>
    <w:p w14:paraId="315B46A4" w14:textId="694C4AF3" w:rsidR="00024F2E" w:rsidRDefault="00113BA2" w:rsidP="001557F3">
      <w:pPr>
        <w:jc w:val="center"/>
        <w:rPr>
          <w:i/>
          <w:iCs/>
          <w:color w:val="auto"/>
          <w:sz w:val="26"/>
          <w:szCs w:val="26"/>
        </w:rPr>
      </w:pPr>
      <w:r w:rsidRPr="006A09AC">
        <w:rPr>
          <w:i/>
          <w:iCs/>
          <w:color w:val="auto"/>
          <w:sz w:val="26"/>
          <w:szCs w:val="26"/>
        </w:rPr>
        <w:t>Ecclesiastes 9:11</w:t>
      </w:r>
    </w:p>
    <w:p w14:paraId="2EE42CF0" w14:textId="154221B7" w:rsidR="003F1DBC" w:rsidRDefault="003F1DBC" w:rsidP="001557F3">
      <w:pPr>
        <w:jc w:val="center"/>
        <w:rPr>
          <w:i/>
          <w:iCs/>
          <w:color w:val="auto"/>
          <w:sz w:val="26"/>
          <w:szCs w:val="26"/>
        </w:rPr>
      </w:pPr>
    </w:p>
    <w:p w14:paraId="25141A56" w14:textId="77777777" w:rsidR="00DD1FB6" w:rsidRDefault="00DD1FB6" w:rsidP="001557F3">
      <w:pPr>
        <w:jc w:val="center"/>
        <w:rPr>
          <w:i/>
          <w:iCs/>
          <w:color w:val="auto"/>
          <w:sz w:val="26"/>
          <w:szCs w:val="26"/>
        </w:rPr>
      </w:pPr>
    </w:p>
    <w:p w14:paraId="5084447A" w14:textId="1C287436" w:rsidR="003F1DBC" w:rsidRPr="006A09AC" w:rsidRDefault="0079631A" w:rsidP="001557F3">
      <w:pPr>
        <w:jc w:val="center"/>
        <w:rPr>
          <w:i/>
          <w:iCs/>
          <w:color w:val="auto"/>
          <w:sz w:val="26"/>
          <w:szCs w:val="26"/>
        </w:rPr>
      </w:pPr>
      <w:r>
        <w:rPr>
          <w:b/>
          <w:szCs w:val="28"/>
        </w:rPr>
        <w:pict w14:anchorId="2582C673">
          <v:rect id="_x0000_i1032" style="width:0;height:1.5pt" o:hralign="center" o:hrstd="t" o:hr="t" fillcolor="#a0a0a0" stroked="f"/>
        </w:pict>
      </w:r>
    </w:p>
    <w:sectPr w:rsidR="003F1DBC" w:rsidRPr="006A09AC" w:rsidSect="004B7E44">
      <w:headerReference w:type="default" r:id="rId12"/>
      <w:footerReference w:type="default" r:id="rId13"/>
      <w:footerReference w:type="first" r:id="rId1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568C5" w14:textId="77777777" w:rsidR="0079631A" w:rsidRDefault="0079631A" w:rsidP="004B7E44">
      <w:r>
        <w:separator/>
      </w:r>
    </w:p>
  </w:endnote>
  <w:endnote w:type="continuationSeparator" w:id="0">
    <w:p w14:paraId="2A763E7B" w14:textId="77777777" w:rsidR="0079631A" w:rsidRDefault="0079631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43F14" w14:textId="77777777" w:rsidR="00694886" w:rsidRDefault="00E931A7">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24D6D2FF"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A4809" w14:textId="77777777" w:rsidR="0079631A" w:rsidRDefault="0079631A" w:rsidP="004B7E44">
      <w:r>
        <w:separator/>
      </w:r>
    </w:p>
  </w:footnote>
  <w:footnote w:type="continuationSeparator" w:id="0">
    <w:p w14:paraId="040D4DE0" w14:textId="77777777" w:rsidR="0079631A" w:rsidRDefault="0079631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DFC0BDA" w14:textId="77777777" w:rsidTr="004B7E44">
      <w:trPr>
        <w:trHeight w:val="1318"/>
      </w:trPr>
      <w:tc>
        <w:tcPr>
          <w:tcW w:w="12210" w:type="dxa"/>
          <w:tcBorders>
            <w:top w:val="nil"/>
            <w:left w:val="nil"/>
            <w:bottom w:val="nil"/>
            <w:right w:val="nil"/>
          </w:tcBorders>
        </w:tcPr>
        <w:p w14:paraId="643986FA" w14:textId="77777777" w:rsidR="004B7E44" w:rsidRDefault="004B7E44" w:rsidP="004B7E44">
          <w:pPr>
            <w:pStyle w:val="Header"/>
          </w:pPr>
          <w:r>
            <w:rPr>
              <w:noProof/>
            </w:rPr>
            <mc:AlternateContent>
              <mc:Choice Requires="wps">
                <w:drawing>
                  <wp:inline distT="0" distB="0" distL="0" distR="0" wp14:anchorId="749054E8" wp14:editId="60163945">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8CCB2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054E8"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4472c4 [3204]" stroked="f" strokeweight="2pt">
                    <v:textbox>
                      <w:txbxContent>
                        <w:p w14:paraId="218CCB2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0C9"/>
    <w:rsid w:val="00007A3F"/>
    <w:rsid w:val="0001178B"/>
    <w:rsid w:val="000119CF"/>
    <w:rsid w:val="00020944"/>
    <w:rsid w:val="0002100F"/>
    <w:rsid w:val="000221CD"/>
    <w:rsid w:val="00024F2E"/>
    <w:rsid w:val="00025C51"/>
    <w:rsid w:val="00041706"/>
    <w:rsid w:val="00054C41"/>
    <w:rsid w:val="00057053"/>
    <w:rsid w:val="0006108B"/>
    <w:rsid w:val="00066D19"/>
    <w:rsid w:val="000708ED"/>
    <w:rsid w:val="00073877"/>
    <w:rsid w:val="00075B35"/>
    <w:rsid w:val="000801FA"/>
    <w:rsid w:val="0009251F"/>
    <w:rsid w:val="00095849"/>
    <w:rsid w:val="0009617E"/>
    <w:rsid w:val="000A058C"/>
    <w:rsid w:val="000A2BC7"/>
    <w:rsid w:val="000A78DF"/>
    <w:rsid w:val="000C3C2E"/>
    <w:rsid w:val="000C60A3"/>
    <w:rsid w:val="000D263A"/>
    <w:rsid w:val="000D3627"/>
    <w:rsid w:val="000D65CB"/>
    <w:rsid w:val="000E60DC"/>
    <w:rsid w:val="000F1EDB"/>
    <w:rsid w:val="000F77FC"/>
    <w:rsid w:val="001040C9"/>
    <w:rsid w:val="0010610B"/>
    <w:rsid w:val="00110635"/>
    <w:rsid w:val="00113BA2"/>
    <w:rsid w:val="0012029A"/>
    <w:rsid w:val="00143069"/>
    <w:rsid w:val="00146A88"/>
    <w:rsid w:val="00150057"/>
    <w:rsid w:val="00150138"/>
    <w:rsid w:val="00151D1B"/>
    <w:rsid w:val="001557F3"/>
    <w:rsid w:val="00160B5B"/>
    <w:rsid w:val="001633C5"/>
    <w:rsid w:val="001658DA"/>
    <w:rsid w:val="00165E91"/>
    <w:rsid w:val="0017798D"/>
    <w:rsid w:val="00187F6C"/>
    <w:rsid w:val="00190DEE"/>
    <w:rsid w:val="00197B51"/>
    <w:rsid w:val="001B377C"/>
    <w:rsid w:val="001C1F60"/>
    <w:rsid w:val="001C5CCC"/>
    <w:rsid w:val="001D2F62"/>
    <w:rsid w:val="001F291F"/>
    <w:rsid w:val="001F6DC3"/>
    <w:rsid w:val="002041DE"/>
    <w:rsid w:val="002073AC"/>
    <w:rsid w:val="00210DBC"/>
    <w:rsid w:val="00213563"/>
    <w:rsid w:val="00227D57"/>
    <w:rsid w:val="0025303B"/>
    <w:rsid w:val="002623BD"/>
    <w:rsid w:val="002645BE"/>
    <w:rsid w:val="00265EC3"/>
    <w:rsid w:val="00281953"/>
    <w:rsid w:val="00286E15"/>
    <w:rsid w:val="00293B83"/>
    <w:rsid w:val="0029720F"/>
    <w:rsid w:val="002979DC"/>
    <w:rsid w:val="002A59EB"/>
    <w:rsid w:val="002B0242"/>
    <w:rsid w:val="002C1232"/>
    <w:rsid w:val="002C3EF5"/>
    <w:rsid w:val="002C67EE"/>
    <w:rsid w:val="002E59B4"/>
    <w:rsid w:val="002E6125"/>
    <w:rsid w:val="002E63BA"/>
    <w:rsid w:val="002F3F09"/>
    <w:rsid w:val="00305DC7"/>
    <w:rsid w:val="00306A91"/>
    <w:rsid w:val="00312BEC"/>
    <w:rsid w:val="00312F84"/>
    <w:rsid w:val="003149D0"/>
    <w:rsid w:val="003176CA"/>
    <w:rsid w:val="003325DF"/>
    <w:rsid w:val="00332843"/>
    <w:rsid w:val="00340654"/>
    <w:rsid w:val="003412FF"/>
    <w:rsid w:val="00363C26"/>
    <w:rsid w:val="003712F8"/>
    <w:rsid w:val="00385923"/>
    <w:rsid w:val="00386322"/>
    <w:rsid w:val="003869C2"/>
    <w:rsid w:val="0039364E"/>
    <w:rsid w:val="003B29A2"/>
    <w:rsid w:val="003B6778"/>
    <w:rsid w:val="003C4A88"/>
    <w:rsid w:val="003C7963"/>
    <w:rsid w:val="003D1746"/>
    <w:rsid w:val="003E0032"/>
    <w:rsid w:val="003F0BE4"/>
    <w:rsid w:val="003F1DBC"/>
    <w:rsid w:val="004026A4"/>
    <w:rsid w:val="00411739"/>
    <w:rsid w:val="00413C5F"/>
    <w:rsid w:val="00415B40"/>
    <w:rsid w:val="00420DE4"/>
    <w:rsid w:val="004367EA"/>
    <w:rsid w:val="0045190E"/>
    <w:rsid w:val="0045212C"/>
    <w:rsid w:val="00475894"/>
    <w:rsid w:val="00486081"/>
    <w:rsid w:val="004B7AA0"/>
    <w:rsid w:val="004B7E44"/>
    <w:rsid w:val="004C0B25"/>
    <w:rsid w:val="004D4382"/>
    <w:rsid w:val="004D5252"/>
    <w:rsid w:val="004E06C2"/>
    <w:rsid w:val="004F2B86"/>
    <w:rsid w:val="00506356"/>
    <w:rsid w:val="005232D8"/>
    <w:rsid w:val="00523FFA"/>
    <w:rsid w:val="00526225"/>
    <w:rsid w:val="00534BC4"/>
    <w:rsid w:val="0054332D"/>
    <w:rsid w:val="00544148"/>
    <w:rsid w:val="00551294"/>
    <w:rsid w:val="00571E0C"/>
    <w:rsid w:val="005751AB"/>
    <w:rsid w:val="005815D2"/>
    <w:rsid w:val="00583568"/>
    <w:rsid w:val="005868AE"/>
    <w:rsid w:val="00595980"/>
    <w:rsid w:val="005A1A2F"/>
    <w:rsid w:val="005A718F"/>
    <w:rsid w:val="005B092C"/>
    <w:rsid w:val="005B0C96"/>
    <w:rsid w:val="005C0E2E"/>
    <w:rsid w:val="005E1BC0"/>
    <w:rsid w:val="005E3EF5"/>
    <w:rsid w:val="005F1024"/>
    <w:rsid w:val="005F31B3"/>
    <w:rsid w:val="00601A5A"/>
    <w:rsid w:val="00607F66"/>
    <w:rsid w:val="006107BA"/>
    <w:rsid w:val="00614BDB"/>
    <w:rsid w:val="00620A82"/>
    <w:rsid w:val="006357B7"/>
    <w:rsid w:val="006416CA"/>
    <w:rsid w:val="00650162"/>
    <w:rsid w:val="00657F05"/>
    <w:rsid w:val="006601F3"/>
    <w:rsid w:val="00671CE3"/>
    <w:rsid w:val="00677D78"/>
    <w:rsid w:val="0068266F"/>
    <w:rsid w:val="00694886"/>
    <w:rsid w:val="006A09AC"/>
    <w:rsid w:val="006A3CE7"/>
    <w:rsid w:val="006C34A4"/>
    <w:rsid w:val="006C4129"/>
    <w:rsid w:val="006C7719"/>
    <w:rsid w:val="006D3100"/>
    <w:rsid w:val="006E5D04"/>
    <w:rsid w:val="006F048F"/>
    <w:rsid w:val="00707780"/>
    <w:rsid w:val="00707C43"/>
    <w:rsid w:val="0071082F"/>
    <w:rsid w:val="00710B1F"/>
    <w:rsid w:val="007251F8"/>
    <w:rsid w:val="00734F77"/>
    <w:rsid w:val="007516CF"/>
    <w:rsid w:val="00794A12"/>
    <w:rsid w:val="0079631A"/>
    <w:rsid w:val="007968EB"/>
    <w:rsid w:val="007A4B77"/>
    <w:rsid w:val="007A6253"/>
    <w:rsid w:val="007B2306"/>
    <w:rsid w:val="007B6C38"/>
    <w:rsid w:val="007C0CE8"/>
    <w:rsid w:val="007D0A15"/>
    <w:rsid w:val="007D7C5F"/>
    <w:rsid w:val="007D7F4D"/>
    <w:rsid w:val="007E08C6"/>
    <w:rsid w:val="007F04B8"/>
    <w:rsid w:val="00807CF8"/>
    <w:rsid w:val="008145E1"/>
    <w:rsid w:val="0081676D"/>
    <w:rsid w:val="0083246E"/>
    <w:rsid w:val="00834F23"/>
    <w:rsid w:val="00850A8D"/>
    <w:rsid w:val="0086112D"/>
    <w:rsid w:val="008611C8"/>
    <w:rsid w:val="008719A7"/>
    <w:rsid w:val="008731C9"/>
    <w:rsid w:val="00876861"/>
    <w:rsid w:val="00876C31"/>
    <w:rsid w:val="00886BFC"/>
    <w:rsid w:val="00890ACC"/>
    <w:rsid w:val="008974FC"/>
    <w:rsid w:val="008A090A"/>
    <w:rsid w:val="008A2FE9"/>
    <w:rsid w:val="008A71D2"/>
    <w:rsid w:val="008B0CFB"/>
    <w:rsid w:val="008B0F64"/>
    <w:rsid w:val="008B33BC"/>
    <w:rsid w:val="008C50D0"/>
    <w:rsid w:val="008C6CE8"/>
    <w:rsid w:val="008D5A18"/>
    <w:rsid w:val="008E2326"/>
    <w:rsid w:val="008E32AC"/>
    <w:rsid w:val="008F1606"/>
    <w:rsid w:val="008F39F2"/>
    <w:rsid w:val="009032FD"/>
    <w:rsid w:val="00910379"/>
    <w:rsid w:val="009120E9"/>
    <w:rsid w:val="0091300A"/>
    <w:rsid w:val="00922FB2"/>
    <w:rsid w:val="00932A8A"/>
    <w:rsid w:val="00945900"/>
    <w:rsid w:val="0095498A"/>
    <w:rsid w:val="00966191"/>
    <w:rsid w:val="00980947"/>
    <w:rsid w:val="009B2565"/>
    <w:rsid w:val="009B2E05"/>
    <w:rsid w:val="009C08E8"/>
    <w:rsid w:val="009C396C"/>
    <w:rsid w:val="009D21FB"/>
    <w:rsid w:val="009E7A7D"/>
    <w:rsid w:val="009F1626"/>
    <w:rsid w:val="00A177CA"/>
    <w:rsid w:val="00A27AD4"/>
    <w:rsid w:val="00A30DB7"/>
    <w:rsid w:val="00A34A96"/>
    <w:rsid w:val="00A34CC4"/>
    <w:rsid w:val="00A511A8"/>
    <w:rsid w:val="00A54565"/>
    <w:rsid w:val="00A57408"/>
    <w:rsid w:val="00A90C22"/>
    <w:rsid w:val="00AA0FE4"/>
    <w:rsid w:val="00AA3C75"/>
    <w:rsid w:val="00AB2015"/>
    <w:rsid w:val="00AB33AD"/>
    <w:rsid w:val="00AC0F64"/>
    <w:rsid w:val="00AD1752"/>
    <w:rsid w:val="00AD2D8A"/>
    <w:rsid w:val="00AE1073"/>
    <w:rsid w:val="00AE6918"/>
    <w:rsid w:val="00AF148D"/>
    <w:rsid w:val="00AF7A8A"/>
    <w:rsid w:val="00B03CD5"/>
    <w:rsid w:val="00B04D19"/>
    <w:rsid w:val="00B05809"/>
    <w:rsid w:val="00B06F1F"/>
    <w:rsid w:val="00B13D2B"/>
    <w:rsid w:val="00B21C36"/>
    <w:rsid w:val="00B22D0B"/>
    <w:rsid w:val="00B37569"/>
    <w:rsid w:val="00B46436"/>
    <w:rsid w:val="00B572B4"/>
    <w:rsid w:val="00B60E38"/>
    <w:rsid w:val="00B626E7"/>
    <w:rsid w:val="00B64435"/>
    <w:rsid w:val="00B647B9"/>
    <w:rsid w:val="00B7211B"/>
    <w:rsid w:val="00B74849"/>
    <w:rsid w:val="00B76995"/>
    <w:rsid w:val="00B80D66"/>
    <w:rsid w:val="00B83591"/>
    <w:rsid w:val="00B87E8D"/>
    <w:rsid w:val="00B918B0"/>
    <w:rsid w:val="00B97C47"/>
    <w:rsid w:val="00B97E3F"/>
    <w:rsid w:val="00BB105A"/>
    <w:rsid w:val="00BB1430"/>
    <w:rsid w:val="00BB59E9"/>
    <w:rsid w:val="00BC4250"/>
    <w:rsid w:val="00BD69BD"/>
    <w:rsid w:val="00BD768A"/>
    <w:rsid w:val="00BE132A"/>
    <w:rsid w:val="00BE590B"/>
    <w:rsid w:val="00BE5B78"/>
    <w:rsid w:val="00BE68DA"/>
    <w:rsid w:val="00BF4BAD"/>
    <w:rsid w:val="00BF7FD9"/>
    <w:rsid w:val="00C01975"/>
    <w:rsid w:val="00C05FBF"/>
    <w:rsid w:val="00C07939"/>
    <w:rsid w:val="00C32BFB"/>
    <w:rsid w:val="00C32EAC"/>
    <w:rsid w:val="00C51C2C"/>
    <w:rsid w:val="00C571FE"/>
    <w:rsid w:val="00C60DB9"/>
    <w:rsid w:val="00C66F33"/>
    <w:rsid w:val="00C72E8F"/>
    <w:rsid w:val="00C87CC3"/>
    <w:rsid w:val="00C91B89"/>
    <w:rsid w:val="00C96AF6"/>
    <w:rsid w:val="00CA0083"/>
    <w:rsid w:val="00CA0482"/>
    <w:rsid w:val="00CA6377"/>
    <w:rsid w:val="00CC4D45"/>
    <w:rsid w:val="00CC7018"/>
    <w:rsid w:val="00CD16D3"/>
    <w:rsid w:val="00CD622F"/>
    <w:rsid w:val="00CE2F04"/>
    <w:rsid w:val="00CE3E52"/>
    <w:rsid w:val="00CE42FC"/>
    <w:rsid w:val="00CF4F5C"/>
    <w:rsid w:val="00D25D47"/>
    <w:rsid w:val="00D30604"/>
    <w:rsid w:val="00D414D1"/>
    <w:rsid w:val="00D45019"/>
    <w:rsid w:val="00D53430"/>
    <w:rsid w:val="00D825B9"/>
    <w:rsid w:val="00D90C62"/>
    <w:rsid w:val="00D93472"/>
    <w:rsid w:val="00DA0467"/>
    <w:rsid w:val="00DA43DB"/>
    <w:rsid w:val="00DA6E93"/>
    <w:rsid w:val="00DA7D78"/>
    <w:rsid w:val="00DA7F9A"/>
    <w:rsid w:val="00DB26A7"/>
    <w:rsid w:val="00DB4E76"/>
    <w:rsid w:val="00DB54DB"/>
    <w:rsid w:val="00DB70B1"/>
    <w:rsid w:val="00DD1FB6"/>
    <w:rsid w:val="00DE0973"/>
    <w:rsid w:val="00DF3F56"/>
    <w:rsid w:val="00E04F2A"/>
    <w:rsid w:val="00E07046"/>
    <w:rsid w:val="00E25FAE"/>
    <w:rsid w:val="00E56D88"/>
    <w:rsid w:val="00E6132D"/>
    <w:rsid w:val="00E656AC"/>
    <w:rsid w:val="00E718E8"/>
    <w:rsid w:val="00E74C28"/>
    <w:rsid w:val="00E76CAD"/>
    <w:rsid w:val="00E7763B"/>
    <w:rsid w:val="00E82DBF"/>
    <w:rsid w:val="00E86EBA"/>
    <w:rsid w:val="00E87ECF"/>
    <w:rsid w:val="00E931A7"/>
    <w:rsid w:val="00E94B5F"/>
    <w:rsid w:val="00EA58D8"/>
    <w:rsid w:val="00EC2FDF"/>
    <w:rsid w:val="00EC6E29"/>
    <w:rsid w:val="00ED2E04"/>
    <w:rsid w:val="00EE4660"/>
    <w:rsid w:val="00F0178C"/>
    <w:rsid w:val="00F07B50"/>
    <w:rsid w:val="00F127A7"/>
    <w:rsid w:val="00F13020"/>
    <w:rsid w:val="00F1432A"/>
    <w:rsid w:val="00F431B4"/>
    <w:rsid w:val="00F87E1F"/>
    <w:rsid w:val="00FB697D"/>
    <w:rsid w:val="00FC7A83"/>
    <w:rsid w:val="00FD12DC"/>
    <w:rsid w:val="00FE21A9"/>
    <w:rsid w:val="00FE3C9A"/>
    <w:rsid w:val="00FE52E1"/>
    <w:rsid w:val="00FE6DC1"/>
    <w:rsid w:val="00FF70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FBA8D"/>
  <w15:chartTrackingRefBased/>
  <w15:docId w15:val="{81AA7BAE-3834-4E61-8D13-0A14CF682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BalloonText">
    <w:name w:val="Balloon Text"/>
    <w:basedOn w:val="Normal"/>
    <w:link w:val="BalloonTextChar"/>
    <w:uiPriority w:val="99"/>
    <w:semiHidden/>
    <w:unhideWhenUsed/>
    <w:rsid w:val="0017798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98D"/>
    <w:rPr>
      <w:rFonts w:ascii="Segoe UI" w:eastAsiaTheme="minorEastAsia" w:hAnsi="Segoe UI" w:cs="Segoe UI"/>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150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schurr\AppData\Roaming\Microsoft\Templates\Business%20report%20(Professional%20design).dotx" TargetMode="External"/></Relationship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E9427BAFDC4142A85C63EA4F6ED86E" ma:contentTypeVersion="13" ma:contentTypeDescription="Create a new document." ma:contentTypeScope="" ma:versionID="54543ad2e5af95903bcce6506214ba41">
  <xsd:schema xmlns:xsd="http://www.w3.org/2001/XMLSchema" xmlns:xs="http://www.w3.org/2001/XMLSchema" xmlns:p="http://schemas.microsoft.com/office/2006/metadata/properties" xmlns:ns1="http://schemas.microsoft.com/sharepoint/v3" xmlns:ns3="e1fe8a97-fb46-4178-b8e4-ec33b09befb7" xmlns:ns4="0acb5147-8577-475e-9c5c-8643af49afee" targetNamespace="http://schemas.microsoft.com/office/2006/metadata/properties" ma:root="true" ma:fieldsID="2115b2632ba1f07d5dd4e0ad2be8d626" ns1:_="" ns3:_="" ns4:_="">
    <xsd:import namespace="http://schemas.microsoft.com/sharepoint/v3"/>
    <xsd:import namespace="e1fe8a97-fb46-4178-b8e4-ec33b09befb7"/>
    <xsd:import namespace="0acb5147-8577-475e-9c5c-8643af49afe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1:_ip_UnifiedCompliancePolicyProperties" minOccurs="0"/>
                <xsd:element ref="ns1:_ip_UnifiedCompliancePolicyUIAction"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fe8a97-fb46-4178-b8e4-ec33b09befb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acb5147-8577-475e-9c5c-8643af49afe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0C052D40-AABF-47CD-8BCC-6642DF3A19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1fe8a97-fb46-4178-b8e4-ec33b09befb7"/>
    <ds:schemaRef ds:uri="0acb5147-8577-475e-9c5c-8643af49af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956C14-D9ED-4BDF-9760-B7C59384B276}">
  <ds:schemaRefs>
    <ds:schemaRef ds:uri="http://schemas.microsoft.com/sharepoint/v3/contenttype/forms"/>
  </ds:schemaRefs>
</ds:datastoreItem>
</file>

<file path=customXml/itemProps3.xml><?xml version="1.0" encoding="utf-8"?>
<ds:datastoreItem xmlns:ds="http://schemas.openxmlformats.org/officeDocument/2006/customXml" ds:itemID="{4ED74005-DD7F-4D16-82EC-AD8E747B182D}">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9979</TotalTime>
  <Pages>1</Pages>
  <Words>1820</Words>
  <Characters>10380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gschurr</dc:creator>
  <cp:keywords/>
  <dc:description/>
  <cp:lastModifiedBy>Godfrey, Kory</cp:lastModifiedBy>
  <cp:revision>4</cp:revision>
  <dcterms:created xsi:type="dcterms:W3CDTF">2019-12-18T19:39:00Z</dcterms:created>
  <dcterms:modified xsi:type="dcterms:W3CDTF">2020-01-03T14:11:00Z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0x0101002EE9427BAFDC4142A85C63EA4F6ED86E</vt:lpwstr>
  </property>
</Properties>
</file>